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5F1BFD" w14:textId="7083BC3C" w:rsidR="00E97402" w:rsidRDefault="00E97402" w:rsidP="00AD37A9">
      <w:pPr>
        <w:pStyle w:val="Text"/>
        <w:ind w:firstLine="0"/>
        <w:rPr>
          <w:sz w:val="18"/>
          <w:szCs w:val="18"/>
        </w:rPr>
      </w:pPr>
    </w:p>
    <w:p w14:paraId="28C196A6" w14:textId="1619F380" w:rsidR="00E97402" w:rsidRDefault="007E52DB" w:rsidP="00AD37A9">
      <w:pPr>
        <w:pStyle w:val="Title"/>
        <w:framePr w:wrap="notBeside"/>
      </w:pPr>
      <w:r>
        <w:t>JOBS RECOMMENDER SYSTEM</w:t>
      </w:r>
    </w:p>
    <w:p w14:paraId="16ADB373" w14:textId="77777777" w:rsidR="00B90D24" w:rsidRPr="002C4C88" w:rsidRDefault="00B90D24" w:rsidP="00AD37A9">
      <w:pPr>
        <w:framePr w:w="9072" w:hSpace="187" w:vSpace="187" w:wrap="notBeside" w:vAnchor="text" w:hAnchor="page" w:xAlign="center" w:y="1"/>
        <w:spacing w:line="276" w:lineRule="auto"/>
        <w:jc w:val="center"/>
        <w:rPr>
          <w:rFonts w:asciiTheme="minorHAnsi" w:hAnsiTheme="minorHAnsi"/>
          <w:b/>
          <w:sz w:val="28"/>
        </w:rPr>
      </w:pPr>
      <w:r w:rsidRPr="002C4C88">
        <w:rPr>
          <w:rFonts w:asciiTheme="minorHAnsi" w:hAnsiTheme="minorHAnsi"/>
          <w:b/>
          <w:sz w:val="28"/>
        </w:rPr>
        <w:t>Ayush Jain, Shweta Pathak</w:t>
      </w:r>
    </w:p>
    <w:p w14:paraId="20C9F4E8" w14:textId="309E3C12" w:rsidR="00B90D24" w:rsidRDefault="00B90D24" w:rsidP="00AD37A9">
      <w:pPr>
        <w:framePr w:w="9072" w:hSpace="187" w:vSpace="187" w:wrap="notBeside" w:vAnchor="text" w:hAnchor="page" w:xAlign="center" w:y="1"/>
        <w:spacing w:line="276" w:lineRule="auto"/>
        <w:jc w:val="center"/>
        <w:rPr>
          <w:rFonts w:asciiTheme="minorHAnsi" w:hAnsiTheme="minorHAnsi"/>
        </w:rPr>
      </w:pPr>
      <w:r w:rsidRPr="007B2B0D">
        <w:rPr>
          <w:rFonts w:asciiTheme="minorHAnsi" w:hAnsiTheme="minorHAnsi"/>
        </w:rPr>
        <w:t>{jain.ayu, pathak.sh} @husky.neu.edu</w:t>
      </w:r>
    </w:p>
    <w:p w14:paraId="7D831BE7" w14:textId="77777777" w:rsidR="00B90D24" w:rsidRPr="007B2B0D" w:rsidRDefault="00B90D24" w:rsidP="00AD37A9">
      <w:pPr>
        <w:framePr w:w="9072" w:hSpace="187" w:vSpace="187" w:wrap="notBeside" w:vAnchor="text" w:hAnchor="page" w:xAlign="center" w:y="1"/>
        <w:spacing w:line="276" w:lineRule="auto"/>
        <w:jc w:val="center"/>
        <w:rPr>
          <w:rFonts w:asciiTheme="minorHAnsi" w:hAnsiTheme="minorHAnsi"/>
        </w:rPr>
      </w:pPr>
      <w:r>
        <w:rPr>
          <w:rFonts w:asciiTheme="minorHAnsi" w:hAnsiTheme="minorHAnsi"/>
        </w:rPr>
        <w:t>CSYE 7245</w:t>
      </w:r>
      <w:r w:rsidRPr="007B2B0D">
        <w:rPr>
          <w:rFonts w:asciiTheme="minorHAnsi" w:hAnsiTheme="minorHAnsi"/>
        </w:rPr>
        <w:t>, Spring 201</w:t>
      </w:r>
      <w:r>
        <w:rPr>
          <w:rFonts w:asciiTheme="minorHAnsi" w:hAnsiTheme="minorHAnsi"/>
        </w:rPr>
        <w:t>9</w:t>
      </w:r>
      <w:r w:rsidRPr="007B2B0D">
        <w:rPr>
          <w:rFonts w:asciiTheme="minorHAnsi" w:hAnsiTheme="minorHAnsi"/>
        </w:rPr>
        <w:t>, Northeastern University</w:t>
      </w:r>
    </w:p>
    <w:p w14:paraId="26ADAE84" w14:textId="11EC7199" w:rsidR="00B90D24" w:rsidRPr="00AD37A9" w:rsidRDefault="00E97402" w:rsidP="00AD37A9">
      <w:pPr>
        <w:spacing w:line="276" w:lineRule="auto"/>
        <w:jc w:val="both"/>
        <w:rPr>
          <w:b/>
        </w:rPr>
      </w:pPr>
      <w:r w:rsidRPr="00AD37A9">
        <w:rPr>
          <w:b/>
          <w:i/>
          <w:iCs/>
        </w:rPr>
        <w:t>Abstract</w:t>
      </w:r>
      <w:r w:rsidRPr="00AD37A9">
        <w:rPr>
          <w:b/>
        </w:rPr>
        <w:t>—</w:t>
      </w:r>
      <w:r w:rsidR="00B90D24" w:rsidRPr="00AD37A9">
        <w:rPr>
          <w:b/>
        </w:rPr>
        <w:t xml:space="preserve"> In today’s competitive world, it is very difficult to find the right type of employment which compliments the skills that an individual possesses. Further, due to the amount of job-profiles present in the industry, it is difficult for an individual to understand which profile is most suitable for him. Similarly, companies face the challenge of selecting a candidate best suitable for a specific job from among the list of thousands of participating candidates. Thus, a need to understand the requirements of a job profile present in the company and the skills complimenting it is needed to make this job-search process easier for both the participating company as well as the candidates. </w:t>
      </w:r>
    </w:p>
    <w:p w14:paraId="700CC50F" w14:textId="120A67AC" w:rsidR="00B90D24" w:rsidRPr="00AD37A9" w:rsidRDefault="00B90D24" w:rsidP="00AD37A9">
      <w:pPr>
        <w:spacing w:line="276" w:lineRule="auto"/>
        <w:jc w:val="both"/>
        <w:rPr>
          <w:rFonts w:asciiTheme="minorHAnsi" w:hAnsiTheme="minorHAnsi"/>
          <w:b/>
        </w:rPr>
      </w:pPr>
      <w:r w:rsidRPr="00AD37A9">
        <w:rPr>
          <w:b/>
        </w:rPr>
        <w:t xml:space="preserve"> </w:t>
      </w:r>
      <w:r w:rsidR="003A6521" w:rsidRPr="00AD37A9">
        <w:rPr>
          <w:b/>
        </w:rPr>
        <w:t xml:space="preserve">   </w:t>
      </w:r>
      <w:r w:rsidRPr="00AD37A9">
        <w:rPr>
          <w:b/>
        </w:rPr>
        <w:t>In this p</w:t>
      </w:r>
      <w:r w:rsidR="00B72D32" w:rsidRPr="00AD37A9">
        <w:rPr>
          <w:b/>
        </w:rPr>
        <w:t>roject</w:t>
      </w:r>
      <w:r w:rsidRPr="00AD37A9">
        <w:rPr>
          <w:b/>
        </w:rPr>
        <w:t xml:space="preserve">, we develop a recommender system to advocate the job-profiles present in a company based on the requirements present in their description and a candidate’s skills mentioned in the resume. </w:t>
      </w:r>
      <w:r w:rsidR="00B72D32" w:rsidRPr="00AD37A9">
        <w:rPr>
          <w:b/>
        </w:rPr>
        <w:t xml:space="preserve">For this we have first scrapped the data from </w:t>
      </w:r>
      <w:r w:rsidR="00B72D32" w:rsidRPr="00AD37A9">
        <w:rPr>
          <w:b/>
          <w:i/>
        </w:rPr>
        <w:t>GlassDoor</w:t>
      </w:r>
      <w:r w:rsidR="00B72D32" w:rsidRPr="00AD37A9">
        <w:rPr>
          <w:b/>
        </w:rPr>
        <w:t>’s site to get the job postings. We chose</w:t>
      </w:r>
      <w:r w:rsidR="001D7A53" w:rsidRPr="00AD37A9">
        <w:rPr>
          <w:b/>
        </w:rPr>
        <w:t xml:space="preserve"> few postings with titles such as ‘Data Analyst’, ‘Data Scientist’</w:t>
      </w:r>
      <w:r w:rsidR="00123C94" w:rsidRPr="00AD37A9">
        <w:rPr>
          <w:b/>
        </w:rPr>
        <w:t xml:space="preserve">, ‘Business Intelligence Analyst’ </w:t>
      </w:r>
      <w:r w:rsidR="001D7A53" w:rsidRPr="00AD37A9">
        <w:rPr>
          <w:b/>
        </w:rPr>
        <w:t>and ‘Data Engineer’</w:t>
      </w:r>
      <w:r w:rsidR="00123C94" w:rsidRPr="00AD37A9">
        <w:rPr>
          <w:b/>
        </w:rPr>
        <w:t xml:space="preserve"> for the states of ‘Massachusetts’, ‘Texas’ and ‘California’</w:t>
      </w:r>
      <w:r w:rsidR="001D7A53" w:rsidRPr="00AD37A9">
        <w:rPr>
          <w:b/>
        </w:rPr>
        <w:t>. The technology of Selenium with Python was utilized for performing this data scrapping. The next step involved parsing a resume to get the skills that a candidate</w:t>
      </w:r>
      <w:r w:rsidR="00123C94" w:rsidRPr="00AD37A9">
        <w:rPr>
          <w:b/>
        </w:rPr>
        <w:t xml:space="preserve"> possesses. For this we parsed sample resumes using python and were able to get the name of the candidates and their respective skill-set. The final step of this project involved curation of the Recommender System in which we used </w:t>
      </w:r>
      <w:r w:rsidR="00123C94" w:rsidRPr="00AD37A9">
        <w:rPr>
          <w:b/>
          <w:i/>
        </w:rPr>
        <w:t>Cosine Similarity</w:t>
      </w:r>
      <w:r w:rsidR="00123C94" w:rsidRPr="00AD37A9">
        <w:rPr>
          <w:b/>
        </w:rPr>
        <w:t xml:space="preserve"> to find the similarity between the candidate skill-set and the company’s required skills for a specific job-posting. </w:t>
      </w:r>
    </w:p>
    <w:p w14:paraId="473A5215" w14:textId="2FCF308C" w:rsidR="00B90D24" w:rsidRPr="00AD37A9" w:rsidRDefault="00B90D24" w:rsidP="00AD37A9">
      <w:pPr>
        <w:pStyle w:val="Abstract"/>
        <w:rPr>
          <w:sz w:val="20"/>
          <w:szCs w:val="20"/>
        </w:rPr>
      </w:pPr>
      <w:r w:rsidRPr="00AD37A9">
        <w:rPr>
          <w:sz w:val="20"/>
          <w:szCs w:val="20"/>
        </w:rPr>
        <w:t xml:space="preserve">This </w:t>
      </w:r>
      <w:r w:rsidR="003A6521" w:rsidRPr="00AD37A9">
        <w:rPr>
          <w:sz w:val="20"/>
          <w:szCs w:val="20"/>
        </w:rPr>
        <w:t>paper</w:t>
      </w:r>
      <w:r w:rsidRPr="00AD37A9">
        <w:rPr>
          <w:sz w:val="20"/>
          <w:szCs w:val="20"/>
        </w:rPr>
        <w:t xml:space="preserve"> contains an introduction to the problem</w:t>
      </w:r>
      <w:r w:rsidR="003A6521" w:rsidRPr="00AD37A9">
        <w:rPr>
          <w:sz w:val="20"/>
          <w:szCs w:val="20"/>
        </w:rPr>
        <w:t xml:space="preserve"> that is faced</w:t>
      </w:r>
      <w:r w:rsidRPr="00AD37A9">
        <w:rPr>
          <w:sz w:val="20"/>
          <w:szCs w:val="20"/>
        </w:rPr>
        <w:t xml:space="preserve"> and the development of our </w:t>
      </w:r>
      <w:r w:rsidR="003A6521" w:rsidRPr="00AD37A9">
        <w:rPr>
          <w:sz w:val="20"/>
          <w:szCs w:val="20"/>
        </w:rPr>
        <w:t>jobs-</w:t>
      </w:r>
      <w:r w:rsidRPr="00AD37A9">
        <w:rPr>
          <w:sz w:val="20"/>
          <w:szCs w:val="20"/>
        </w:rPr>
        <w:t>recommender system as its solution</w:t>
      </w:r>
      <w:r w:rsidR="003A6521" w:rsidRPr="00AD37A9">
        <w:rPr>
          <w:sz w:val="20"/>
          <w:szCs w:val="20"/>
        </w:rPr>
        <w:t>.</w:t>
      </w:r>
    </w:p>
    <w:p w14:paraId="42AA6336" w14:textId="1DACE78F" w:rsidR="00DD5100" w:rsidRDefault="00DD5100" w:rsidP="00AD37A9">
      <w:pPr>
        <w:jc w:val="both"/>
      </w:pPr>
    </w:p>
    <w:p w14:paraId="0D3C23BB" w14:textId="2B61107E" w:rsidR="00DD5100" w:rsidRPr="00DD5100" w:rsidRDefault="00DD5100" w:rsidP="00AD37A9">
      <w:pPr>
        <w:jc w:val="both"/>
      </w:pPr>
      <w:r w:rsidRPr="00DD5100">
        <w:rPr>
          <w:b/>
        </w:rPr>
        <w:t>Keywords</w:t>
      </w:r>
      <w:r w:rsidR="008708BE">
        <w:rPr>
          <w:b/>
        </w:rPr>
        <w:t xml:space="preserve"> </w:t>
      </w:r>
      <w:r w:rsidR="008708BE" w:rsidRPr="008708BE">
        <w:t>Selenium. Scrapping. Parsing. Python. Cosine Similarity. Recommender System.</w:t>
      </w:r>
    </w:p>
    <w:p w14:paraId="2BF044E6" w14:textId="77777777" w:rsidR="00E97402" w:rsidRPr="006D1450" w:rsidRDefault="00E97402" w:rsidP="00AD37A9">
      <w:pPr>
        <w:pStyle w:val="Heading1"/>
        <w:rPr>
          <w:b/>
        </w:rPr>
      </w:pPr>
      <w:r w:rsidRPr="006D1450">
        <w:rPr>
          <w:b/>
        </w:rPr>
        <w:t>INTRODUCTION</w:t>
      </w:r>
    </w:p>
    <w:p w14:paraId="30937D70" w14:textId="77777777" w:rsidR="00EA1224" w:rsidRDefault="00EA1224" w:rsidP="00EA1224">
      <w:pPr>
        <w:ind w:firstLine="202"/>
        <w:jc w:val="both"/>
      </w:pPr>
    </w:p>
    <w:p w14:paraId="79A5D239" w14:textId="47A8C4D2" w:rsidR="006D1450" w:rsidRDefault="00DD5100" w:rsidP="00EA1224">
      <w:pPr>
        <w:ind w:firstLine="202"/>
        <w:jc w:val="both"/>
      </w:pPr>
      <w:r>
        <w:t>In today’s competitive world, it is a task for individuals to find jobs which match their skill-set.</w:t>
      </w:r>
      <w:r w:rsidR="00AE1E1C">
        <w:t xml:space="preserve"> </w:t>
      </w:r>
      <w:r w:rsidR="002C30AD">
        <w:t>With the advancement in the technology, there ha</w:t>
      </w:r>
      <w:r w:rsidR="006F379C">
        <w:t>s been hike in the job profiles</w:t>
      </w:r>
      <w:r w:rsidR="00A80449">
        <w:t xml:space="preserve"> and the posting platforms.</w:t>
      </w:r>
      <w:r>
        <w:t xml:space="preserve"> Further, there are too many jobs available with different job-description names and it becomes confusing to a candidate as to which profile matches him perfectly. The company on the other hand receives about 1000+ resumes per </w:t>
      </w:r>
    </w:p>
    <w:p w14:paraId="437E0C03" w14:textId="77777777" w:rsidR="006D1450" w:rsidRDefault="006D1450" w:rsidP="00AD37A9">
      <w:pPr>
        <w:jc w:val="both"/>
      </w:pPr>
    </w:p>
    <w:p w14:paraId="7BE5ABF2" w14:textId="697EE0AC" w:rsidR="00AE1E1C" w:rsidRDefault="00DD5100" w:rsidP="00AD37A9">
      <w:pPr>
        <w:jc w:val="both"/>
      </w:pPr>
      <w:r>
        <w:t xml:space="preserve">day and it is impossible to </w:t>
      </w:r>
      <w:r w:rsidR="00AE1E1C">
        <w:t>go</w:t>
      </w:r>
      <w:r>
        <w:t xml:space="preserve"> through each of them and find a candidate whose skill-sets match the company’s requirements. </w:t>
      </w:r>
    </w:p>
    <w:p w14:paraId="609D7DE0" w14:textId="42CDF4DA" w:rsidR="00A80449" w:rsidRDefault="00AE1E1C" w:rsidP="00AD37A9">
      <w:pPr>
        <w:jc w:val="both"/>
        <w:rPr>
          <w:color w:val="111111"/>
          <w:shd w:val="clear" w:color="auto" w:fill="FFFFFF"/>
        </w:rPr>
      </w:pPr>
      <w:r w:rsidRPr="00AE1E1C">
        <w:t xml:space="preserve">   </w:t>
      </w:r>
      <w:r w:rsidRPr="00AE1E1C">
        <w:rPr>
          <w:color w:val="111111"/>
          <w:shd w:val="clear" w:color="auto" w:fill="FFFFFF"/>
        </w:rPr>
        <w:t>The Internet-based recruiting platforms become a primary recruitment channel in most companies. While such platforms decrease the recruitment time and advertisement cost, they</w:t>
      </w:r>
      <w:r w:rsidR="006D1450">
        <w:rPr>
          <w:color w:val="111111"/>
          <w:shd w:val="clear" w:color="auto" w:fill="FFFFFF"/>
        </w:rPr>
        <w:t xml:space="preserve"> </w:t>
      </w:r>
      <w:r w:rsidRPr="00AE1E1C">
        <w:rPr>
          <w:color w:val="111111"/>
          <w:shd w:val="clear" w:color="auto" w:fill="FFFFFF"/>
        </w:rPr>
        <w:t>suffer from an inappropriateness of traditional information retrieval techniques like the Boolean search methods.</w:t>
      </w:r>
      <w:r w:rsidR="002C30AD" w:rsidRPr="002C30AD">
        <w:rPr>
          <w:color w:val="111111"/>
          <w:shd w:val="clear" w:color="auto" w:fill="FFFFFF"/>
          <w:vertAlign w:val="superscript"/>
        </w:rPr>
        <w:t>[1</w:t>
      </w:r>
      <w:r w:rsidR="00A80449" w:rsidRPr="002C30AD">
        <w:rPr>
          <w:color w:val="111111"/>
          <w:shd w:val="clear" w:color="auto" w:fill="FFFFFF"/>
          <w:vertAlign w:val="superscript"/>
        </w:rPr>
        <w:t>]</w:t>
      </w:r>
      <w:r w:rsidR="00A80449">
        <w:rPr>
          <w:color w:val="111111"/>
          <w:shd w:val="clear" w:color="auto" w:fill="FFFFFF"/>
        </w:rPr>
        <w:t xml:space="preserve">   </w:t>
      </w:r>
    </w:p>
    <w:p w14:paraId="14C5959B" w14:textId="7245BF7A" w:rsidR="002C105B" w:rsidRDefault="00A80449" w:rsidP="00AD37A9">
      <w:pPr>
        <w:jc w:val="both"/>
        <w:rPr>
          <w:color w:val="111111"/>
          <w:shd w:val="clear" w:color="auto" w:fill="FFFFFF"/>
        </w:rPr>
      </w:pPr>
      <w:r>
        <w:rPr>
          <w:color w:val="111111"/>
          <w:shd w:val="clear" w:color="auto" w:fill="FFFFFF"/>
        </w:rPr>
        <w:t xml:space="preserve">   The main motto behind the implementation of a Recommender System for jobs is to make this process easier by suggesting the correct job-profiles to apply to the candidates. This can be suggested using variety of criterion such as </w:t>
      </w:r>
      <w:r w:rsidRPr="00A80449">
        <w:rPr>
          <w:i/>
          <w:color w:val="111111"/>
          <w:shd w:val="clear" w:color="auto" w:fill="FFFFFF"/>
        </w:rPr>
        <w:t>Salary, Company</w:t>
      </w:r>
      <w:r>
        <w:rPr>
          <w:color w:val="111111"/>
          <w:shd w:val="clear" w:color="auto" w:fill="FFFFFF"/>
        </w:rPr>
        <w:t xml:space="preserve"> and </w:t>
      </w:r>
      <w:r w:rsidRPr="00A80449">
        <w:rPr>
          <w:i/>
          <w:color w:val="111111"/>
          <w:shd w:val="clear" w:color="auto" w:fill="FFFFFF"/>
        </w:rPr>
        <w:t>Data-Skills</w:t>
      </w:r>
      <w:r>
        <w:rPr>
          <w:color w:val="111111"/>
          <w:shd w:val="clear" w:color="auto" w:fill="FFFFFF"/>
        </w:rPr>
        <w:t xml:space="preserve">. This system aims to ease the process of job applications and providing efficiency to the process. </w:t>
      </w:r>
      <w:r w:rsidR="002C105B">
        <w:rPr>
          <w:color w:val="111111"/>
          <w:shd w:val="clear" w:color="auto" w:fill="FFFFFF"/>
        </w:rPr>
        <w:t xml:space="preserve">This will enable the matching of a candidate’s skills and personal interests better with the company’s requirements for a specific job-profile. Further the confusion with respect to different job-names having similar skill-requirements will also be solved since the recommender system will recommend based on skills and not just the job-names. </w:t>
      </w:r>
    </w:p>
    <w:p w14:paraId="17C33BBE" w14:textId="550EAAD1" w:rsidR="00B90D24" w:rsidRDefault="002C105B" w:rsidP="00AD37A9">
      <w:pPr>
        <w:jc w:val="both"/>
      </w:pPr>
      <w:r>
        <w:rPr>
          <w:color w:val="111111"/>
          <w:shd w:val="clear" w:color="auto" w:fill="FFFFFF"/>
        </w:rPr>
        <w:t xml:space="preserve">   The overall idea of developing this Recommender System for Jobs is to help curb the confusion that exists due to the presence of two different job-names with same requirements, enhance the application system for both</w:t>
      </w:r>
      <w:r w:rsidR="00B72D32">
        <w:rPr>
          <w:color w:val="111111"/>
          <w:shd w:val="clear" w:color="auto" w:fill="FFFFFF"/>
        </w:rPr>
        <w:t xml:space="preserve"> the candidate and the company.</w:t>
      </w:r>
      <w:r>
        <w:rPr>
          <w:color w:val="111111"/>
          <w:shd w:val="clear" w:color="auto" w:fill="FFFFFF"/>
        </w:rPr>
        <w:t xml:space="preserve"> </w:t>
      </w:r>
      <w:r w:rsidR="00A80449" w:rsidRPr="00AE1E1C">
        <w:rPr>
          <w:color w:val="111111"/>
          <w:shd w:val="clear" w:color="auto" w:fill="FFFFFF"/>
        </w:rPr>
        <w:t>Consequently</w:t>
      </w:r>
      <w:r w:rsidR="00AE1E1C" w:rsidRPr="00AE1E1C">
        <w:rPr>
          <w:color w:val="111111"/>
          <w:shd w:val="clear" w:color="auto" w:fill="FFFFFF"/>
        </w:rPr>
        <w:t xml:space="preserve">, a vast </w:t>
      </w:r>
      <w:r w:rsidR="00B72D32" w:rsidRPr="00AE1E1C">
        <w:rPr>
          <w:color w:val="111111"/>
          <w:shd w:val="clear" w:color="auto" w:fill="FFFFFF"/>
        </w:rPr>
        <w:t>number</w:t>
      </w:r>
      <w:r w:rsidR="00AE1E1C" w:rsidRPr="00AE1E1C">
        <w:rPr>
          <w:color w:val="111111"/>
          <w:shd w:val="clear" w:color="auto" w:fill="FFFFFF"/>
        </w:rPr>
        <w:t xml:space="preserve"> of candidates miss</w:t>
      </w:r>
      <w:r w:rsidR="00B72D32">
        <w:rPr>
          <w:color w:val="111111"/>
          <w:shd w:val="clear" w:color="auto" w:fill="FFFFFF"/>
        </w:rPr>
        <w:t xml:space="preserve"> </w:t>
      </w:r>
      <w:r w:rsidR="00AE1E1C" w:rsidRPr="00AE1E1C">
        <w:rPr>
          <w:color w:val="111111"/>
          <w:shd w:val="clear" w:color="auto" w:fill="FFFFFF"/>
        </w:rPr>
        <w:t xml:space="preserve">the opportunity of </w:t>
      </w:r>
      <w:r w:rsidR="00B72D32">
        <w:rPr>
          <w:color w:val="111111"/>
          <w:shd w:val="clear" w:color="auto" w:fill="FFFFFF"/>
        </w:rPr>
        <w:t>applying to certain job-profiles due to several reasons ranging from different job-names, not enough information on the required skills or different job-board postings. The Recommender System will help the candidates in this case by providing them with all the job-profiles of various companies which match their personal interests such as Salary requirements, Company name and most importantly their skill-</w:t>
      </w:r>
      <w:r w:rsidR="006D1450">
        <w:rPr>
          <w:color w:val="111111"/>
          <w:shd w:val="clear" w:color="auto" w:fill="FFFFFF"/>
        </w:rPr>
        <w:t>set.</w:t>
      </w:r>
      <w:r w:rsidR="00B72D32">
        <w:t xml:space="preserve"> </w:t>
      </w:r>
    </w:p>
    <w:p w14:paraId="79C1B337" w14:textId="5E404E2F" w:rsidR="008A3C23" w:rsidRPr="00263990" w:rsidRDefault="00263990" w:rsidP="00AD37A9">
      <w:pPr>
        <w:pStyle w:val="Heading1"/>
        <w:rPr>
          <w:b/>
        </w:rPr>
      </w:pPr>
      <w:r w:rsidRPr="00263990">
        <w:rPr>
          <w:b/>
        </w:rPr>
        <w:t>METHODOLOGY</w:t>
      </w:r>
    </w:p>
    <w:p w14:paraId="763418CF" w14:textId="77777777" w:rsidR="00EA1224" w:rsidRDefault="00EA1224" w:rsidP="00EA1224">
      <w:pPr>
        <w:pStyle w:val="Text"/>
        <w:ind w:left="202"/>
      </w:pPr>
    </w:p>
    <w:p w14:paraId="5DE7734C" w14:textId="43D8FB79" w:rsidR="007711D2" w:rsidRDefault="007711D2" w:rsidP="00EA1224">
      <w:pPr>
        <w:pStyle w:val="Text"/>
        <w:ind w:left="202"/>
      </w:pPr>
      <w:r>
        <w:t>We divided the project into 3 main tasks:</w:t>
      </w:r>
    </w:p>
    <w:p w14:paraId="54FF1888" w14:textId="77777777" w:rsidR="007711D2" w:rsidRDefault="007711D2" w:rsidP="00AD37A9">
      <w:pPr>
        <w:pStyle w:val="Text"/>
        <w:numPr>
          <w:ilvl w:val="0"/>
          <w:numId w:val="41"/>
        </w:numPr>
      </w:pPr>
      <w:r>
        <w:t>Get the Job Listings from a Job-Board</w:t>
      </w:r>
    </w:p>
    <w:p w14:paraId="35C1C1F2" w14:textId="77777777" w:rsidR="007711D2" w:rsidRDefault="007711D2" w:rsidP="00AD37A9">
      <w:pPr>
        <w:pStyle w:val="Text"/>
        <w:numPr>
          <w:ilvl w:val="0"/>
          <w:numId w:val="41"/>
        </w:numPr>
      </w:pPr>
      <w:r>
        <w:t>Get the Details from a candidate’s Resume</w:t>
      </w:r>
    </w:p>
    <w:p w14:paraId="6630663C" w14:textId="4631B780" w:rsidR="007711D2" w:rsidRDefault="007711D2" w:rsidP="00AD37A9">
      <w:pPr>
        <w:pStyle w:val="Text"/>
        <w:numPr>
          <w:ilvl w:val="0"/>
          <w:numId w:val="41"/>
        </w:numPr>
      </w:pPr>
      <w:r>
        <w:t>Generate a Recommender System for Jobs</w:t>
      </w:r>
    </w:p>
    <w:p w14:paraId="7C59892E" w14:textId="77777777" w:rsidR="007711D2" w:rsidRDefault="007711D2" w:rsidP="00AD37A9">
      <w:pPr>
        <w:pStyle w:val="Text"/>
        <w:ind w:left="562" w:firstLine="0"/>
      </w:pPr>
    </w:p>
    <w:p w14:paraId="10C35FE4" w14:textId="2F880EAC" w:rsidR="00740F7B" w:rsidRDefault="007711D2" w:rsidP="005B03E9">
      <w:pPr>
        <w:pStyle w:val="Text"/>
        <w:ind w:left="202" w:firstLine="0"/>
        <w:jc w:val="left"/>
      </w:pPr>
      <w:r>
        <w:t xml:space="preserve">These tasks define the working for the generation of the Recommender System. </w:t>
      </w:r>
      <w:r w:rsidR="00017F0A">
        <w:t>For this project, we curated 3</w:t>
      </w:r>
      <w:r w:rsidR="005B03E9">
        <w:t xml:space="preserve"> </w:t>
      </w:r>
      <w:r w:rsidR="00017F0A">
        <w:t xml:space="preserve">python notebooks </w:t>
      </w:r>
      <w:r w:rsidR="00740F7B">
        <w:t>namely, ‘Web</w:t>
      </w:r>
      <w:r w:rsidR="00F46219">
        <w:t>S</w:t>
      </w:r>
      <w:r w:rsidR="00740F7B">
        <w:t>craping_GlassDoor’, ‘Resume_Parser’ and ‘Recommend</w:t>
      </w:r>
      <w:r w:rsidR="00F46219">
        <w:t xml:space="preserve">er </w:t>
      </w:r>
      <w:r w:rsidR="00740F7B">
        <w:t>System’.</w:t>
      </w:r>
      <w:r w:rsidR="005B03E9">
        <w:t xml:space="preserve"> Each of these notebooks contain the above mentioned tasks.</w:t>
      </w:r>
    </w:p>
    <w:p w14:paraId="39480BBD" w14:textId="262C52EB" w:rsidR="00E97B99" w:rsidRDefault="00E97B99" w:rsidP="00AD37A9">
      <w:pPr>
        <w:pStyle w:val="Text"/>
        <w:ind w:firstLine="144"/>
      </w:pPr>
    </w:p>
    <w:p w14:paraId="0D75C69C" w14:textId="33774005" w:rsidR="007711D2" w:rsidRDefault="007711D2" w:rsidP="00AD37A9">
      <w:pPr>
        <w:pStyle w:val="Text"/>
        <w:ind w:firstLine="144"/>
      </w:pPr>
      <w:r>
        <w:rPr>
          <w:noProof/>
        </w:rPr>
        <w:lastRenderedPageBreak/>
        <w:drawing>
          <wp:inline distT="0" distB="0" distL="0" distR="0" wp14:anchorId="00DFC4AE" wp14:editId="1025E9EA">
            <wp:extent cx="2622550" cy="3170996"/>
            <wp:effectExtent l="19050" t="19050" r="2540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1591" cy="3181928"/>
                    </a:xfrm>
                    <a:prstGeom prst="rect">
                      <a:avLst/>
                    </a:prstGeom>
                    <a:ln>
                      <a:solidFill>
                        <a:schemeClr val="tx1"/>
                      </a:solidFill>
                    </a:ln>
                  </pic:spPr>
                </pic:pic>
              </a:graphicData>
            </a:graphic>
          </wp:inline>
        </w:drawing>
      </w:r>
    </w:p>
    <w:p w14:paraId="748F1523" w14:textId="5BA66324" w:rsidR="007711D2" w:rsidRDefault="007711D2" w:rsidP="00AD37A9">
      <w:pPr>
        <w:pStyle w:val="Text"/>
        <w:ind w:firstLine="144"/>
        <w:rPr>
          <w:b/>
          <w:i/>
          <w:sz w:val="18"/>
          <w:szCs w:val="18"/>
        </w:rPr>
      </w:pPr>
      <w:r>
        <w:rPr>
          <w:b/>
          <w:i/>
          <w:sz w:val="18"/>
          <w:szCs w:val="18"/>
        </w:rPr>
        <w:t xml:space="preserve">                      </w:t>
      </w:r>
      <w:r w:rsidRPr="007711D2">
        <w:rPr>
          <w:b/>
          <w:i/>
          <w:sz w:val="18"/>
          <w:szCs w:val="18"/>
        </w:rPr>
        <w:t>Fig 1: Work-Flow of the Project</w:t>
      </w:r>
    </w:p>
    <w:p w14:paraId="3D66A5A1" w14:textId="77777777" w:rsidR="007711D2" w:rsidRPr="007711D2" w:rsidRDefault="007711D2" w:rsidP="00AD37A9">
      <w:pPr>
        <w:pStyle w:val="Text"/>
        <w:ind w:firstLine="144"/>
        <w:rPr>
          <w:b/>
          <w:i/>
          <w:sz w:val="18"/>
          <w:szCs w:val="18"/>
        </w:rPr>
      </w:pPr>
    </w:p>
    <w:p w14:paraId="1BF72AD4" w14:textId="0DA78162" w:rsidR="00E97B99" w:rsidRPr="007711D2" w:rsidRDefault="00740F7B" w:rsidP="00AD37A9">
      <w:pPr>
        <w:pStyle w:val="Heading2"/>
        <w:jc w:val="both"/>
        <w:rPr>
          <w:b/>
          <w:sz w:val="22"/>
          <w:szCs w:val="22"/>
        </w:rPr>
      </w:pPr>
      <w:r w:rsidRPr="007711D2">
        <w:rPr>
          <w:b/>
          <w:sz w:val="22"/>
          <w:szCs w:val="22"/>
        </w:rPr>
        <w:t>Web</w:t>
      </w:r>
      <w:r w:rsidR="00F46219">
        <w:rPr>
          <w:b/>
          <w:sz w:val="22"/>
          <w:szCs w:val="22"/>
        </w:rPr>
        <w:t>S</w:t>
      </w:r>
      <w:r w:rsidRPr="007711D2">
        <w:rPr>
          <w:b/>
          <w:sz w:val="22"/>
          <w:szCs w:val="22"/>
        </w:rPr>
        <w:t>craping_GlassDoor</w:t>
      </w:r>
    </w:p>
    <w:p w14:paraId="72AFDAFD" w14:textId="77777777" w:rsidR="007711D2" w:rsidRDefault="007711D2" w:rsidP="00AD37A9">
      <w:pPr>
        <w:pStyle w:val="Text"/>
      </w:pPr>
    </w:p>
    <w:p w14:paraId="357C818B" w14:textId="0895B791" w:rsidR="00B4702B" w:rsidRDefault="00975CA2" w:rsidP="00AD37A9">
      <w:pPr>
        <w:pStyle w:val="Text"/>
        <w:rPr>
          <w:vertAlign w:val="superscript"/>
        </w:rPr>
      </w:pPr>
      <w:r w:rsidRPr="00975CA2">
        <w:t>Web Scraping (also termed Screen Scraping, Web Data Extraction, Web Harvesting etc.) is a technique employed to extract large amounts of data from websites whereby the data is extracted and saved to a local file in your computer or to a database in table (spreadsheet) format</w:t>
      </w:r>
      <w:r>
        <w:rPr>
          <w:rFonts w:ascii="Arial" w:hAnsi="Arial" w:cs="Arial"/>
          <w:color w:val="777777"/>
          <w:sz w:val="22"/>
          <w:szCs w:val="22"/>
          <w:shd w:val="clear" w:color="auto" w:fill="FFFFFF"/>
        </w:rPr>
        <w:t>.</w:t>
      </w:r>
      <w:r w:rsidRPr="00B4702B">
        <w:rPr>
          <w:vertAlign w:val="superscript"/>
        </w:rPr>
        <w:t xml:space="preserve">[2] </w:t>
      </w:r>
      <w:r w:rsidR="00B4702B">
        <w:rPr>
          <w:vertAlign w:val="superscript"/>
        </w:rPr>
        <w:t xml:space="preserve"> </w:t>
      </w:r>
    </w:p>
    <w:p w14:paraId="380302A2" w14:textId="74E2E340" w:rsidR="005D6F5D" w:rsidRDefault="00812D7E" w:rsidP="00AD37A9">
      <w:pPr>
        <w:pStyle w:val="Text"/>
        <w:ind w:firstLine="0"/>
      </w:pPr>
      <w:r>
        <w:t xml:space="preserve">Web Scraping can be done in python using </w:t>
      </w:r>
      <w:r w:rsidR="00F46219">
        <w:t>Beautiful Soup</w:t>
      </w:r>
      <w:r>
        <w:t xml:space="preserve">. However, this module does not work for some additions of the websites which are written using JavaScript. Because of this, we used Selenium in combination with Python. </w:t>
      </w:r>
      <w:r w:rsidRPr="00812D7E">
        <w:t>The Selenium package is used to automate web browser interaction from Python. With Selenium, programming a Python script to automate a web browser is possible. Afterwards, those pesky JavaScript links are no longer an issue</w:t>
      </w:r>
      <w:r w:rsidRPr="00766732">
        <w:rPr>
          <w:vertAlign w:val="superscript"/>
        </w:rPr>
        <w:t>.[3]</w:t>
      </w:r>
      <w:r w:rsidR="00E83618" w:rsidRPr="00812D7E">
        <w:t xml:space="preserve"> </w:t>
      </w:r>
      <w:r w:rsidR="005D6F5D">
        <w:t>Hence we imported various drivers for working with Selenium and a web-browser.</w:t>
      </w:r>
      <w:r w:rsidR="005D6F5D">
        <w:br/>
      </w:r>
    </w:p>
    <w:p w14:paraId="299C9C99" w14:textId="07BDC750" w:rsidR="005D6F5D" w:rsidRDefault="005D6F5D" w:rsidP="00AD37A9">
      <w:pPr>
        <w:pStyle w:val="Text"/>
        <w:ind w:firstLine="0"/>
      </w:pPr>
      <w:r>
        <w:rPr>
          <w:noProof/>
        </w:rPr>
        <w:drawing>
          <wp:inline distT="0" distB="0" distL="0" distR="0" wp14:anchorId="1693EBA8" wp14:editId="234777B7">
            <wp:extent cx="3200400" cy="1411605"/>
            <wp:effectExtent l="19050" t="19050" r="19050" b="171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411605"/>
                    </a:xfrm>
                    <a:prstGeom prst="rect">
                      <a:avLst/>
                    </a:prstGeom>
                    <a:ln>
                      <a:solidFill>
                        <a:schemeClr val="tx1"/>
                      </a:solidFill>
                    </a:ln>
                  </pic:spPr>
                </pic:pic>
              </a:graphicData>
            </a:graphic>
          </wp:inline>
        </w:drawing>
      </w:r>
    </w:p>
    <w:p w14:paraId="72A9ABDB" w14:textId="0E313A3D" w:rsidR="005D6F5D" w:rsidRPr="005D6F5D" w:rsidRDefault="005D6F5D" w:rsidP="00EC012E">
      <w:pPr>
        <w:pStyle w:val="Text"/>
        <w:ind w:firstLine="0"/>
        <w:jc w:val="center"/>
        <w:rPr>
          <w:b/>
          <w:i/>
          <w:sz w:val="18"/>
          <w:szCs w:val="18"/>
        </w:rPr>
      </w:pPr>
      <w:r w:rsidRPr="005D6F5D">
        <w:rPr>
          <w:b/>
          <w:i/>
          <w:sz w:val="18"/>
          <w:szCs w:val="18"/>
        </w:rPr>
        <w:t xml:space="preserve">Fig </w:t>
      </w:r>
      <w:r w:rsidR="007711D2">
        <w:rPr>
          <w:b/>
          <w:i/>
          <w:sz w:val="18"/>
          <w:szCs w:val="18"/>
        </w:rPr>
        <w:t>2</w:t>
      </w:r>
      <w:r w:rsidRPr="005D6F5D">
        <w:rPr>
          <w:b/>
          <w:i/>
          <w:sz w:val="18"/>
          <w:szCs w:val="18"/>
        </w:rPr>
        <w:t>: Importing Web drivers and related content for Selenium</w:t>
      </w:r>
      <w:r>
        <w:rPr>
          <w:b/>
          <w:i/>
          <w:sz w:val="18"/>
          <w:szCs w:val="18"/>
        </w:rPr>
        <w:br/>
      </w:r>
    </w:p>
    <w:p w14:paraId="5AE748BF" w14:textId="584F2C06" w:rsidR="005D6F5D" w:rsidRDefault="005D6F5D" w:rsidP="00AD37A9">
      <w:pPr>
        <w:pStyle w:val="Text"/>
        <w:ind w:firstLine="0"/>
      </w:pPr>
      <w:r>
        <w:t xml:space="preserve">The first step </w:t>
      </w:r>
      <w:r w:rsidR="00E83618">
        <w:t>of our project involved getting the job-profiles for various companies using some job-board. For this purpose, we used GlassDoor as our job-board and performed web-scraping on it</w:t>
      </w:r>
      <w:r>
        <w:t xml:space="preserve">. </w:t>
      </w:r>
      <w:r w:rsidR="00E83618">
        <w:t xml:space="preserve">This helped us to acquire various job-titles, company names, company-locations, company-glassdoor-ratings, job </w:t>
      </w:r>
      <w:r w:rsidR="00E83618">
        <w:t>descriptions and company glassdoor salaries.</w:t>
      </w:r>
      <w:r>
        <w:t xml:space="preserve"> We did this to get all those criterions from three different states, nam</w:t>
      </w:r>
      <w:r w:rsidR="00C4683A">
        <w:t>e</w:t>
      </w:r>
      <w:r>
        <w:t>ly ‘MA’, ‘CA’ and ‘TX’.</w:t>
      </w:r>
    </w:p>
    <w:p w14:paraId="11C9EC2A" w14:textId="049C1700" w:rsidR="005D6F5D" w:rsidRDefault="005D6F5D" w:rsidP="00AD37A9">
      <w:pPr>
        <w:pStyle w:val="Text"/>
        <w:ind w:firstLine="0"/>
      </w:pPr>
    </w:p>
    <w:p w14:paraId="732AFBAA" w14:textId="16C22000" w:rsidR="005D6F5D" w:rsidRDefault="005D6F5D" w:rsidP="00AD37A9">
      <w:pPr>
        <w:pStyle w:val="Text"/>
        <w:ind w:firstLine="0"/>
      </w:pPr>
      <w:r>
        <w:rPr>
          <w:noProof/>
        </w:rPr>
        <w:drawing>
          <wp:inline distT="0" distB="0" distL="0" distR="0" wp14:anchorId="3052519B" wp14:editId="29842463">
            <wp:extent cx="3200400" cy="908050"/>
            <wp:effectExtent l="19050" t="19050" r="19050" b="254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4566" cy="909232"/>
                    </a:xfrm>
                    <a:prstGeom prst="rect">
                      <a:avLst/>
                    </a:prstGeom>
                    <a:ln>
                      <a:solidFill>
                        <a:schemeClr val="tx1"/>
                      </a:solidFill>
                    </a:ln>
                  </pic:spPr>
                </pic:pic>
              </a:graphicData>
            </a:graphic>
          </wp:inline>
        </w:drawing>
      </w:r>
    </w:p>
    <w:p w14:paraId="6DB06BB9" w14:textId="258CEDAA" w:rsidR="005D6F5D" w:rsidRDefault="005D6F5D" w:rsidP="00EC012E">
      <w:pPr>
        <w:pStyle w:val="Text"/>
        <w:ind w:firstLine="0"/>
        <w:jc w:val="center"/>
        <w:rPr>
          <w:b/>
          <w:i/>
          <w:sz w:val="18"/>
          <w:szCs w:val="18"/>
        </w:rPr>
      </w:pPr>
      <w:r w:rsidRPr="005D6F5D">
        <w:rPr>
          <w:b/>
          <w:i/>
          <w:sz w:val="18"/>
          <w:szCs w:val="18"/>
        </w:rPr>
        <w:t xml:space="preserve">Fig </w:t>
      </w:r>
      <w:r w:rsidR="007711D2">
        <w:rPr>
          <w:b/>
          <w:i/>
          <w:sz w:val="18"/>
          <w:szCs w:val="18"/>
        </w:rPr>
        <w:t>3</w:t>
      </w:r>
      <w:r w:rsidRPr="005D6F5D">
        <w:rPr>
          <w:b/>
          <w:i/>
          <w:sz w:val="18"/>
          <w:szCs w:val="18"/>
        </w:rPr>
        <w:t>: Features Scraped from GlassDoor using Selenium</w:t>
      </w:r>
      <w:r>
        <w:rPr>
          <w:b/>
          <w:i/>
          <w:sz w:val="18"/>
          <w:szCs w:val="18"/>
        </w:rPr>
        <w:t xml:space="preserve"> &amp; python</w:t>
      </w:r>
    </w:p>
    <w:p w14:paraId="2A86669B" w14:textId="77777777" w:rsidR="007711D2" w:rsidRDefault="007711D2" w:rsidP="00AD37A9">
      <w:pPr>
        <w:pStyle w:val="Text"/>
        <w:ind w:firstLine="0"/>
        <w:rPr>
          <w:b/>
          <w:i/>
          <w:sz w:val="18"/>
          <w:szCs w:val="18"/>
        </w:rPr>
      </w:pPr>
    </w:p>
    <w:p w14:paraId="37037D42" w14:textId="77777777" w:rsidR="005D6F5D" w:rsidRPr="005D6F5D" w:rsidRDefault="005D6F5D" w:rsidP="00AD37A9">
      <w:pPr>
        <w:pStyle w:val="Text"/>
        <w:ind w:firstLine="0"/>
        <w:rPr>
          <w:b/>
          <w:i/>
          <w:sz w:val="18"/>
          <w:szCs w:val="18"/>
        </w:rPr>
      </w:pPr>
    </w:p>
    <w:p w14:paraId="3675E97C" w14:textId="6EE36B01" w:rsidR="00503E3F" w:rsidRDefault="00503E3F" w:rsidP="00EC012E">
      <w:pPr>
        <w:pStyle w:val="Text"/>
        <w:ind w:firstLine="0"/>
        <w:jc w:val="center"/>
      </w:pPr>
      <w:r>
        <w:rPr>
          <w:noProof/>
        </w:rPr>
        <w:drawing>
          <wp:inline distT="0" distB="0" distL="0" distR="0" wp14:anchorId="49C6314D" wp14:editId="6A7BB652">
            <wp:extent cx="3200400" cy="182880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828800"/>
                    </a:xfrm>
                    <a:prstGeom prst="rect">
                      <a:avLst/>
                    </a:prstGeom>
                    <a:ln>
                      <a:solidFill>
                        <a:schemeClr val="tx1"/>
                      </a:solidFill>
                    </a:ln>
                  </pic:spPr>
                </pic:pic>
              </a:graphicData>
            </a:graphic>
          </wp:inline>
        </w:drawing>
      </w:r>
      <w:r w:rsidRPr="00503E3F">
        <w:rPr>
          <w:b/>
          <w:i/>
          <w:sz w:val="18"/>
          <w:szCs w:val="18"/>
        </w:rPr>
        <w:t xml:space="preserve">Fig </w:t>
      </w:r>
      <w:r w:rsidR="007711D2">
        <w:rPr>
          <w:b/>
          <w:i/>
          <w:sz w:val="18"/>
          <w:szCs w:val="18"/>
        </w:rPr>
        <w:t>4</w:t>
      </w:r>
      <w:r w:rsidRPr="00503E3F">
        <w:rPr>
          <w:b/>
          <w:i/>
          <w:sz w:val="18"/>
          <w:szCs w:val="18"/>
        </w:rPr>
        <w:t>: Storing the scraped data from GlassDoor</w:t>
      </w:r>
    </w:p>
    <w:p w14:paraId="49A73DB6" w14:textId="0F2CA313" w:rsidR="00CF3780" w:rsidRDefault="00CF3780" w:rsidP="00AD37A9">
      <w:pPr>
        <w:pStyle w:val="Text"/>
        <w:ind w:firstLine="0"/>
      </w:pPr>
    </w:p>
    <w:p w14:paraId="7D94891E" w14:textId="3F350802" w:rsidR="002A1F50" w:rsidRDefault="00046C36" w:rsidP="00AD37A9">
      <w:pPr>
        <w:pStyle w:val="Text"/>
        <w:ind w:firstLine="0"/>
        <w:rPr>
          <w:noProof/>
        </w:rPr>
      </w:pPr>
      <w:r>
        <w:t>The next step involves tokenizing</w:t>
      </w:r>
      <w:r w:rsidR="00DB187C">
        <w:t xml:space="preserve"> and finding the percentage of most common</w:t>
      </w:r>
      <w:r>
        <w:t xml:space="preserve"> skills mentioned in the scraped job description. T</w:t>
      </w:r>
      <w:r w:rsidRPr="00046C36">
        <w:t>okenization is “the process of breaking a stream of text up into words, phrases, symbols, or other meaningful elements called tokens</w:t>
      </w:r>
      <w:r w:rsidR="00DB187C">
        <w:t>.</w:t>
      </w:r>
      <w:r w:rsidRPr="00DB187C">
        <w:rPr>
          <w:vertAlign w:val="superscript"/>
        </w:rPr>
        <w:t>[4]</w:t>
      </w:r>
      <w:r w:rsidR="00DB187C">
        <w:rPr>
          <w:vertAlign w:val="superscript"/>
        </w:rPr>
        <w:t xml:space="preserve"> </w:t>
      </w:r>
      <w:r w:rsidR="00FE386E">
        <w:rPr>
          <w:noProof/>
        </w:rPr>
        <w:t>In this process we also remove the stopwords to get more skills and with better frequency.</w:t>
      </w:r>
      <w:r w:rsidR="002A1F50">
        <w:rPr>
          <w:noProof/>
        </w:rPr>
        <w:t xml:space="preserve"> </w:t>
      </w:r>
      <w:r w:rsidR="002A1F50" w:rsidRPr="002A1F50">
        <w:t>Stop</w:t>
      </w:r>
      <w:r w:rsidR="00F46219">
        <w:t>-</w:t>
      </w:r>
      <w:r w:rsidR="002A1F50" w:rsidRPr="002A1F50">
        <w:t>words are those words in natural language which carry no own meaning and serve the purpose of connecting other words together to create grammatical sentences</w:t>
      </w:r>
      <w:r w:rsidR="00827CA1">
        <w:t>.</w:t>
      </w:r>
      <w:r w:rsidR="00827CA1" w:rsidRPr="00827CA1">
        <w:rPr>
          <w:vertAlign w:val="superscript"/>
        </w:rPr>
        <w:t>[5]</w:t>
      </w:r>
      <w:r w:rsidR="00E853EC">
        <w:t xml:space="preserve"> </w:t>
      </w:r>
      <w:r w:rsidR="00E853EC">
        <w:rPr>
          <w:noProof/>
        </w:rPr>
        <w:t>Examples of some Stopwords are: ‘and’, ‘is’, ‘it’ etc. This helps us focus on the right words which are skills in our case.</w:t>
      </w:r>
    </w:p>
    <w:p w14:paraId="3B9AA7DF" w14:textId="77777777" w:rsidR="00E853EC" w:rsidRDefault="00E853EC" w:rsidP="00AD37A9">
      <w:pPr>
        <w:pStyle w:val="Text"/>
        <w:ind w:firstLine="0"/>
      </w:pPr>
    </w:p>
    <w:p w14:paraId="5207D838" w14:textId="37F35190" w:rsidR="00FE386E" w:rsidRDefault="00FE386E" w:rsidP="00EC012E">
      <w:pPr>
        <w:pStyle w:val="Text"/>
        <w:ind w:firstLine="0"/>
        <w:jc w:val="center"/>
      </w:pPr>
      <w:r>
        <w:rPr>
          <w:noProof/>
        </w:rPr>
        <w:drawing>
          <wp:inline distT="0" distB="0" distL="0" distR="0" wp14:anchorId="16191DFB" wp14:editId="1C069B8E">
            <wp:extent cx="3276600" cy="161290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6600" cy="1612900"/>
                    </a:xfrm>
                    <a:prstGeom prst="rect">
                      <a:avLst/>
                    </a:prstGeom>
                    <a:ln>
                      <a:solidFill>
                        <a:schemeClr val="tx1"/>
                      </a:solidFill>
                    </a:ln>
                  </pic:spPr>
                </pic:pic>
              </a:graphicData>
            </a:graphic>
          </wp:inline>
        </w:drawing>
      </w:r>
      <w:r w:rsidRPr="00FE386E">
        <w:rPr>
          <w:b/>
          <w:i/>
          <w:sz w:val="18"/>
          <w:szCs w:val="18"/>
        </w:rPr>
        <w:t xml:space="preserve">Fig </w:t>
      </w:r>
      <w:r w:rsidR="007711D2">
        <w:rPr>
          <w:b/>
          <w:i/>
          <w:sz w:val="18"/>
          <w:szCs w:val="18"/>
        </w:rPr>
        <w:t>5</w:t>
      </w:r>
      <w:r w:rsidRPr="00FE386E">
        <w:rPr>
          <w:b/>
          <w:i/>
          <w:sz w:val="18"/>
          <w:szCs w:val="18"/>
        </w:rPr>
        <w:t xml:space="preserve">: Tokenizing the </w:t>
      </w:r>
      <w:r w:rsidR="00492F40">
        <w:rPr>
          <w:b/>
          <w:i/>
          <w:sz w:val="18"/>
          <w:szCs w:val="18"/>
        </w:rPr>
        <w:t>description</w:t>
      </w:r>
    </w:p>
    <w:p w14:paraId="76611AFD" w14:textId="77777777" w:rsidR="00FE386E" w:rsidRDefault="00FE386E" w:rsidP="00AD37A9">
      <w:pPr>
        <w:pStyle w:val="Text"/>
        <w:ind w:firstLine="0"/>
      </w:pPr>
    </w:p>
    <w:p w14:paraId="653F4817" w14:textId="68811383" w:rsidR="00083DE0" w:rsidRDefault="007711D2" w:rsidP="00AD37A9">
      <w:pPr>
        <w:pStyle w:val="Text"/>
        <w:ind w:firstLine="0"/>
      </w:pPr>
      <w:r>
        <w:t xml:space="preserve">Figure 5 </w:t>
      </w:r>
      <w:r w:rsidR="00FE386E">
        <w:t>displays the method that we created for tokenization which essentially splits the data into common blocks (skills) that is used later for comparison. We found the percentage of occurrence of each skill in the total number of scraped job listings</w:t>
      </w:r>
      <w:r w:rsidR="00083DE0">
        <w:t xml:space="preserve"> for the purpose of comparison.</w:t>
      </w:r>
    </w:p>
    <w:p w14:paraId="28B234EF" w14:textId="77777777" w:rsidR="00083DE0" w:rsidRDefault="00083DE0" w:rsidP="00AD37A9">
      <w:pPr>
        <w:pStyle w:val="Text"/>
        <w:ind w:firstLine="0"/>
      </w:pPr>
    </w:p>
    <w:p w14:paraId="041A100C" w14:textId="77777777" w:rsidR="00083DE0" w:rsidRDefault="00083DE0" w:rsidP="00EC012E">
      <w:pPr>
        <w:pStyle w:val="Text"/>
        <w:ind w:firstLine="0"/>
        <w:jc w:val="center"/>
      </w:pPr>
      <w:r>
        <w:rPr>
          <w:noProof/>
        </w:rPr>
        <w:drawing>
          <wp:inline distT="0" distB="0" distL="0" distR="0" wp14:anchorId="7BB0E7F7" wp14:editId="6B40B778">
            <wp:extent cx="2569354" cy="2311400"/>
            <wp:effectExtent l="19050" t="19050" r="2159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6097" cy="2317466"/>
                    </a:xfrm>
                    <a:prstGeom prst="rect">
                      <a:avLst/>
                    </a:prstGeom>
                    <a:ln>
                      <a:solidFill>
                        <a:schemeClr val="tx1"/>
                      </a:solidFill>
                    </a:ln>
                  </pic:spPr>
                </pic:pic>
              </a:graphicData>
            </a:graphic>
          </wp:inline>
        </w:drawing>
      </w:r>
    </w:p>
    <w:p w14:paraId="3FCBD62F" w14:textId="1007566C" w:rsidR="00083DE0" w:rsidRPr="00083DE0" w:rsidRDefault="00083DE0" w:rsidP="00EC012E">
      <w:pPr>
        <w:pStyle w:val="Text"/>
        <w:ind w:firstLine="0"/>
        <w:jc w:val="center"/>
        <w:rPr>
          <w:b/>
          <w:i/>
          <w:sz w:val="18"/>
          <w:szCs w:val="18"/>
        </w:rPr>
      </w:pPr>
      <w:r w:rsidRPr="00083DE0">
        <w:rPr>
          <w:b/>
          <w:i/>
          <w:sz w:val="18"/>
          <w:szCs w:val="18"/>
        </w:rPr>
        <w:t xml:space="preserve">Fig </w:t>
      </w:r>
      <w:r w:rsidR="006F0FA4">
        <w:rPr>
          <w:b/>
          <w:i/>
          <w:sz w:val="18"/>
          <w:szCs w:val="18"/>
        </w:rPr>
        <w:t>6</w:t>
      </w:r>
      <w:r w:rsidRPr="00083DE0">
        <w:rPr>
          <w:b/>
          <w:i/>
          <w:sz w:val="18"/>
          <w:szCs w:val="18"/>
        </w:rPr>
        <w:t>: Tokenized Skills and their percentage</w:t>
      </w:r>
    </w:p>
    <w:p w14:paraId="05BE3EE9" w14:textId="77777777" w:rsidR="00083DE0" w:rsidRDefault="00083DE0" w:rsidP="00AD37A9">
      <w:pPr>
        <w:pStyle w:val="Text"/>
        <w:ind w:firstLine="0"/>
      </w:pPr>
    </w:p>
    <w:p w14:paraId="5B392BE9" w14:textId="27AC48E3" w:rsidR="00083DE0" w:rsidRDefault="00083DE0" w:rsidP="00AD37A9">
      <w:pPr>
        <w:pStyle w:val="Text"/>
        <w:ind w:firstLine="0"/>
      </w:pPr>
      <w:r>
        <w:t>Finally, we found the skill-set present in each of the scraped job descriptions and saved these results in the form of output CSV.</w:t>
      </w:r>
    </w:p>
    <w:p w14:paraId="17750196" w14:textId="77777777" w:rsidR="00083DE0" w:rsidRDefault="00083DE0" w:rsidP="00AD37A9">
      <w:pPr>
        <w:pStyle w:val="Text"/>
        <w:ind w:firstLine="0"/>
      </w:pPr>
    </w:p>
    <w:p w14:paraId="7EF95DC6" w14:textId="4C783306" w:rsidR="00083DE0" w:rsidRDefault="00083DE0" w:rsidP="00AD37A9">
      <w:pPr>
        <w:pStyle w:val="Text"/>
        <w:ind w:firstLine="0"/>
      </w:pPr>
      <w:r>
        <w:rPr>
          <w:noProof/>
        </w:rPr>
        <w:drawing>
          <wp:inline distT="0" distB="0" distL="0" distR="0" wp14:anchorId="3A4A5DF3" wp14:editId="792E79F6">
            <wp:extent cx="3141980" cy="1333500"/>
            <wp:effectExtent l="19050" t="19050" r="2032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3800" cy="1347005"/>
                    </a:xfrm>
                    <a:prstGeom prst="rect">
                      <a:avLst/>
                    </a:prstGeom>
                    <a:ln>
                      <a:solidFill>
                        <a:schemeClr val="tx1"/>
                      </a:solidFill>
                    </a:ln>
                  </pic:spPr>
                </pic:pic>
              </a:graphicData>
            </a:graphic>
          </wp:inline>
        </w:drawing>
      </w:r>
    </w:p>
    <w:p w14:paraId="1F3A2586" w14:textId="6505F810" w:rsidR="00E853EC" w:rsidRDefault="00083DE0" w:rsidP="00EC012E">
      <w:pPr>
        <w:pStyle w:val="Text"/>
        <w:ind w:firstLine="0"/>
        <w:jc w:val="center"/>
        <w:rPr>
          <w:b/>
          <w:i/>
          <w:sz w:val="18"/>
          <w:szCs w:val="18"/>
        </w:rPr>
      </w:pPr>
      <w:r w:rsidRPr="00083DE0">
        <w:rPr>
          <w:b/>
          <w:i/>
          <w:sz w:val="18"/>
          <w:szCs w:val="18"/>
        </w:rPr>
        <w:t xml:space="preserve">Fig </w:t>
      </w:r>
      <w:r w:rsidR="006F0FA4">
        <w:rPr>
          <w:b/>
          <w:i/>
          <w:sz w:val="18"/>
          <w:szCs w:val="18"/>
        </w:rPr>
        <w:t>7</w:t>
      </w:r>
      <w:r w:rsidRPr="00083DE0">
        <w:rPr>
          <w:b/>
          <w:i/>
          <w:sz w:val="18"/>
          <w:szCs w:val="18"/>
        </w:rPr>
        <w:t>: Output CSV data for Webscraping_GlassDoor</w:t>
      </w:r>
    </w:p>
    <w:p w14:paraId="310A60F2" w14:textId="77777777" w:rsidR="006F0FA4" w:rsidRPr="00751FCE" w:rsidRDefault="006F0FA4" w:rsidP="00AD37A9">
      <w:pPr>
        <w:pStyle w:val="Text"/>
        <w:ind w:firstLine="0"/>
        <w:rPr>
          <w:b/>
          <w:i/>
          <w:sz w:val="18"/>
          <w:szCs w:val="18"/>
        </w:rPr>
      </w:pPr>
    </w:p>
    <w:p w14:paraId="503F1160" w14:textId="05C59A13" w:rsidR="00E853EC" w:rsidRPr="006F0FA4" w:rsidRDefault="00E853EC" w:rsidP="00AD37A9">
      <w:pPr>
        <w:pStyle w:val="Heading2"/>
        <w:jc w:val="both"/>
        <w:rPr>
          <w:b/>
          <w:sz w:val="22"/>
          <w:szCs w:val="22"/>
        </w:rPr>
      </w:pPr>
      <w:r w:rsidRPr="006F0FA4">
        <w:rPr>
          <w:b/>
          <w:sz w:val="22"/>
          <w:szCs w:val="22"/>
        </w:rPr>
        <w:t>Resume_Parser</w:t>
      </w:r>
    </w:p>
    <w:p w14:paraId="0C5DF471" w14:textId="77777777" w:rsidR="006F0FA4" w:rsidRDefault="00E853EC" w:rsidP="00AD37A9">
      <w:pPr>
        <w:pStyle w:val="Text"/>
        <w:ind w:firstLine="0"/>
      </w:pPr>
      <w:r>
        <w:t xml:space="preserve">    </w:t>
      </w:r>
    </w:p>
    <w:p w14:paraId="203827D2" w14:textId="7635E34D" w:rsidR="0082009A" w:rsidRDefault="00E853EC" w:rsidP="00AD37A9">
      <w:pPr>
        <w:pStyle w:val="Text"/>
        <w:ind w:firstLine="0"/>
      </w:pPr>
      <w:r>
        <w:t>Our se</w:t>
      </w:r>
      <w:r w:rsidR="0082009A">
        <w:t xml:space="preserve">cond notebook ‘Resume_Parser’ deals with parsing the candidate’s resume to get his relevant details. Parsing is a method of extracting important and needed data from a document. </w:t>
      </w:r>
      <w:r w:rsidR="00751FCE">
        <w:t>We use it here for our project to generate a list of skills present in a candidate’s resume.</w:t>
      </w:r>
    </w:p>
    <w:p w14:paraId="69848B99" w14:textId="77777777" w:rsidR="0082009A" w:rsidRDefault="0082009A" w:rsidP="00AD37A9">
      <w:pPr>
        <w:pStyle w:val="Text"/>
        <w:ind w:firstLine="0"/>
      </w:pPr>
    </w:p>
    <w:p w14:paraId="40731549" w14:textId="28463625" w:rsidR="0082009A" w:rsidRDefault="0082009A" w:rsidP="00EC012E">
      <w:pPr>
        <w:pStyle w:val="Text"/>
        <w:ind w:firstLine="0"/>
        <w:jc w:val="center"/>
      </w:pPr>
      <w:r>
        <w:rPr>
          <w:noProof/>
        </w:rPr>
        <w:drawing>
          <wp:inline distT="0" distB="0" distL="0" distR="0" wp14:anchorId="79F0AD8D" wp14:editId="4BF0CAD2">
            <wp:extent cx="3092450" cy="1956860"/>
            <wp:effectExtent l="19050" t="19050" r="12700" b="247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99135" cy="1961090"/>
                    </a:xfrm>
                    <a:prstGeom prst="rect">
                      <a:avLst/>
                    </a:prstGeom>
                    <a:ln>
                      <a:solidFill>
                        <a:schemeClr val="tx1"/>
                      </a:solidFill>
                    </a:ln>
                  </pic:spPr>
                </pic:pic>
              </a:graphicData>
            </a:graphic>
          </wp:inline>
        </w:drawing>
      </w:r>
      <w:r w:rsidRPr="0082009A">
        <w:rPr>
          <w:b/>
          <w:i/>
          <w:sz w:val="18"/>
          <w:szCs w:val="18"/>
        </w:rPr>
        <w:t xml:space="preserve">Fig </w:t>
      </w:r>
      <w:r w:rsidR="006F0FA4">
        <w:rPr>
          <w:b/>
          <w:i/>
          <w:sz w:val="18"/>
          <w:szCs w:val="18"/>
        </w:rPr>
        <w:t>8</w:t>
      </w:r>
      <w:r w:rsidRPr="0082009A">
        <w:rPr>
          <w:b/>
          <w:i/>
          <w:sz w:val="18"/>
          <w:szCs w:val="18"/>
        </w:rPr>
        <w:t>: A Part of Sample Resume</w:t>
      </w:r>
    </w:p>
    <w:p w14:paraId="192964A6" w14:textId="77777777" w:rsidR="0082009A" w:rsidRDefault="0082009A" w:rsidP="00AD37A9">
      <w:pPr>
        <w:pStyle w:val="Text"/>
        <w:ind w:firstLine="0"/>
      </w:pPr>
    </w:p>
    <w:p w14:paraId="20BC9162" w14:textId="77777777" w:rsidR="004A5ED5" w:rsidRDefault="0082009A" w:rsidP="00AD37A9">
      <w:pPr>
        <w:pStyle w:val="Text"/>
        <w:ind w:firstLine="0"/>
      </w:pPr>
      <w:r>
        <w:t xml:space="preserve">Initially we define a method to calculate the ngrams of the text </w:t>
      </w:r>
      <w:r>
        <w:t xml:space="preserve">present in the resume. </w:t>
      </w:r>
      <w:r w:rsidR="004A5ED5">
        <w:t>Ngrams are basically set of words which occur together, and N can be 1, 2 or any positive integer which can be used for various machine learning algorithms.</w:t>
      </w:r>
    </w:p>
    <w:p w14:paraId="3DC3EBBE" w14:textId="3E2F6D19" w:rsidR="004A5ED5" w:rsidRDefault="004A5ED5" w:rsidP="00AD37A9">
      <w:pPr>
        <w:pStyle w:val="Text"/>
        <w:ind w:firstLine="0"/>
      </w:pPr>
      <w:r>
        <w:t xml:space="preserve">Assume a sentence ‘K’, to find Ngrams in that statement we can utilize the formula given below where ‘X’ is the number of words present in that statement. </w:t>
      </w:r>
    </w:p>
    <w:p w14:paraId="3FFEE7B3" w14:textId="36DE98CE" w:rsidR="004A5ED5" w:rsidRDefault="004A5ED5" w:rsidP="00AD37A9">
      <w:pPr>
        <w:pStyle w:val="Text"/>
        <w:ind w:firstLine="0"/>
      </w:pPr>
      <w:r>
        <w:rPr>
          <w:noProof/>
        </w:rPr>
        <w:drawing>
          <wp:inline distT="0" distB="0" distL="0" distR="0" wp14:anchorId="1498F553" wp14:editId="765E9694">
            <wp:extent cx="3200400" cy="46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9980"/>
                    <a:stretch/>
                  </pic:blipFill>
                  <pic:spPr bwMode="auto">
                    <a:xfrm>
                      <a:off x="0" y="0"/>
                      <a:ext cx="3200400" cy="463550"/>
                    </a:xfrm>
                    <a:prstGeom prst="rect">
                      <a:avLst/>
                    </a:prstGeom>
                    <a:ln>
                      <a:noFill/>
                    </a:ln>
                    <a:extLst>
                      <a:ext uri="{53640926-AAD7-44D8-BBD7-CCE9431645EC}">
                        <a14:shadowObscured xmlns:a14="http://schemas.microsoft.com/office/drawing/2010/main"/>
                      </a:ext>
                    </a:extLst>
                  </pic:spPr>
                </pic:pic>
              </a:graphicData>
            </a:graphic>
          </wp:inline>
        </w:drawing>
      </w:r>
    </w:p>
    <w:p w14:paraId="70A5309E" w14:textId="60C9E550" w:rsidR="004A5ED5" w:rsidRDefault="004A5ED5" w:rsidP="00AD37A9">
      <w:pPr>
        <w:pStyle w:val="Text"/>
        <w:ind w:firstLine="0"/>
      </w:pPr>
      <w:r>
        <w:t>We used ngrams in our project to find important words present in a candidate’s resume.</w:t>
      </w:r>
      <w:r w:rsidR="00554D83">
        <w:t xml:space="preserve"> These wordings can be unigrams (N=1), bigrams (N=2), trigrams (N=3</w:t>
      </w:r>
      <w:proofErr w:type="gramStart"/>
      <w:r w:rsidR="00554D83">
        <w:t>)  or</w:t>
      </w:r>
      <w:proofErr w:type="gramEnd"/>
      <w:r w:rsidR="00554D83">
        <w:t xml:space="preserve"> associated with any positive integer.</w:t>
      </w:r>
    </w:p>
    <w:p w14:paraId="7405C64E" w14:textId="77777777" w:rsidR="004A5ED5" w:rsidRDefault="004A5ED5" w:rsidP="00AD37A9">
      <w:pPr>
        <w:pStyle w:val="Text"/>
        <w:ind w:firstLine="0"/>
      </w:pPr>
    </w:p>
    <w:p w14:paraId="2C8C3040" w14:textId="69ED42CE" w:rsidR="004A5ED5" w:rsidRDefault="004A5ED5" w:rsidP="00AD37A9">
      <w:pPr>
        <w:pStyle w:val="Text"/>
        <w:ind w:firstLine="0"/>
      </w:pPr>
      <w:r>
        <w:rPr>
          <w:noProof/>
        </w:rPr>
        <w:drawing>
          <wp:inline distT="0" distB="0" distL="0" distR="0" wp14:anchorId="4E28C33C" wp14:editId="58ECC2FE">
            <wp:extent cx="3035300" cy="1379134"/>
            <wp:effectExtent l="19050" t="19050" r="1270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1194" cy="1386356"/>
                    </a:xfrm>
                    <a:prstGeom prst="rect">
                      <a:avLst/>
                    </a:prstGeom>
                    <a:ln>
                      <a:solidFill>
                        <a:schemeClr val="tx1"/>
                      </a:solidFill>
                    </a:ln>
                  </pic:spPr>
                </pic:pic>
              </a:graphicData>
            </a:graphic>
          </wp:inline>
        </w:drawing>
      </w:r>
    </w:p>
    <w:p w14:paraId="67301231" w14:textId="6AE53146" w:rsidR="004A5ED5" w:rsidRPr="004A5ED5" w:rsidRDefault="004A5ED5" w:rsidP="00EC012E">
      <w:pPr>
        <w:pStyle w:val="Text"/>
        <w:ind w:firstLine="0"/>
        <w:jc w:val="center"/>
        <w:rPr>
          <w:b/>
          <w:i/>
          <w:sz w:val="18"/>
          <w:szCs w:val="18"/>
        </w:rPr>
      </w:pPr>
      <w:r w:rsidRPr="004A5ED5">
        <w:rPr>
          <w:b/>
          <w:i/>
          <w:sz w:val="18"/>
          <w:szCs w:val="18"/>
        </w:rPr>
        <w:t xml:space="preserve">Fig </w:t>
      </w:r>
      <w:r w:rsidR="006F0FA4">
        <w:rPr>
          <w:b/>
          <w:i/>
          <w:sz w:val="18"/>
          <w:szCs w:val="18"/>
        </w:rPr>
        <w:t>9</w:t>
      </w:r>
      <w:r w:rsidRPr="004A5ED5">
        <w:rPr>
          <w:b/>
          <w:i/>
          <w:sz w:val="18"/>
          <w:szCs w:val="18"/>
        </w:rPr>
        <w:t>: Method to create Ngrams for the Resume-Parser</w:t>
      </w:r>
    </w:p>
    <w:p w14:paraId="62B7BE01" w14:textId="77777777" w:rsidR="004A5ED5" w:rsidRDefault="004A5ED5" w:rsidP="00AD37A9">
      <w:pPr>
        <w:pStyle w:val="Text"/>
        <w:ind w:firstLine="0"/>
      </w:pPr>
    </w:p>
    <w:p w14:paraId="49F1BF60" w14:textId="77777777" w:rsidR="00BE19BD" w:rsidRDefault="00751FCE" w:rsidP="00AD37A9">
      <w:pPr>
        <w:pStyle w:val="Text"/>
        <w:ind w:firstLine="0"/>
      </w:pPr>
      <w:r>
        <w:t xml:space="preserve">Next, we defined a list of skills which we are trying to find in the candidate’s resume. This involves skills such as ‘Python’, ‘R’, ‘Data Mining’, ‘Tableau’ etc. After defining this list, we run the parser-loop to check if any of the skills mentioned in the above list is present in the candidate’s resume. If a skill is present, it would be appended to a ‘Skill-set’ list which we generated.  </w:t>
      </w:r>
    </w:p>
    <w:p w14:paraId="0BF007D2" w14:textId="0A4DECDB" w:rsidR="00626975" w:rsidRDefault="00626975" w:rsidP="00EC012E">
      <w:pPr>
        <w:pStyle w:val="Text"/>
        <w:ind w:firstLine="0"/>
        <w:jc w:val="center"/>
      </w:pPr>
      <w:r>
        <w:rPr>
          <w:noProof/>
        </w:rPr>
        <w:drawing>
          <wp:inline distT="0" distB="0" distL="0" distR="0" wp14:anchorId="29FF69D3" wp14:editId="4490DDEF">
            <wp:extent cx="3200400" cy="1168400"/>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68400"/>
                    </a:xfrm>
                    <a:prstGeom prst="rect">
                      <a:avLst/>
                    </a:prstGeom>
                    <a:ln>
                      <a:solidFill>
                        <a:schemeClr val="tx1"/>
                      </a:solidFill>
                    </a:ln>
                  </pic:spPr>
                </pic:pic>
              </a:graphicData>
            </a:graphic>
          </wp:inline>
        </w:drawing>
      </w:r>
      <w:r w:rsidRPr="00626975">
        <w:rPr>
          <w:b/>
          <w:i/>
          <w:sz w:val="18"/>
          <w:szCs w:val="18"/>
        </w:rPr>
        <w:t xml:space="preserve">Fig </w:t>
      </w:r>
      <w:r w:rsidR="006F0FA4">
        <w:rPr>
          <w:b/>
          <w:i/>
          <w:sz w:val="18"/>
          <w:szCs w:val="18"/>
        </w:rPr>
        <w:t>10</w:t>
      </w:r>
      <w:r w:rsidRPr="00626975">
        <w:rPr>
          <w:b/>
          <w:i/>
          <w:sz w:val="18"/>
          <w:szCs w:val="18"/>
        </w:rPr>
        <w:t>: Parser Code</w:t>
      </w:r>
    </w:p>
    <w:p w14:paraId="560D30D0" w14:textId="77777777" w:rsidR="00626975" w:rsidRDefault="00626975" w:rsidP="00AD37A9">
      <w:pPr>
        <w:pStyle w:val="Text"/>
        <w:ind w:firstLine="0"/>
      </w:pPr>
    </w:p>
    <w:p w14:paraId="4445EEFF" w14:textId="77777777" w:rsidR="00626975" w:rsidRDefault="00626975" w:rsidP="00AD37A9">
      <w:pPr>
        <w:pStyle w:val="Text"/>
        <w:ind w:firstLine="0"/>
      </w:pPr>
      <w:r>
        <w:t>We also generated a bigram parser code to be able to capture words such as ‘Data-Mining’, ‘Machine-Learning’ etc.</w:t>
      </w:r>
    </w:p>
    <w:p w14:paraId="5D08FABE" w14:textId="77777777" w:rsidR="00626975" w:rsidRDefault="00626975" w:rsidP="00AD37A9">
      <w:pPr>
        <w:pStyle w:val="Text"/>
        <w:ind w:firstLine="0"/>
      </w:pPr>
    </w:p>
    <w:p w14:paraId="7024B6DA" w14:textId="77777777" w:rsidR="007711D2" w:rsidRDefault="00626975" w:rsidP="00EC012E">
      <w:pPr>
        <w:pStyle w:val="Text"/>
        <w:ind w:firstLine="0"/>
        <w:jc w:val="center"/>
        <w:rPr>
          <w:b/>
          <w:i/>
        </w:rPr>
      </w:pPr>
      <w:r>
        <w:rPr>
          <w:noProof/>
        </w:rPr>
        <w:drawing>
          <wp:inline distT="0" distB="0" distL="0" distR="0" wp14:anchorId="7378D6FB" wp14:editId="2F89226D">
            <wp:extent cx="2564903" cy="1517650"/>
            <wp:effectExtent l="19050" t="19050" r="26035" b="254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77509" cy="1525109"/>
                    </a:xfrm>
                    <a:prstGeom prst="rect">
                      <a:avLst/>
                    </a:prstGeom>
                    <a:ln>
                      <a:solidFill>
                        <a:schemeClr val="tx1"/>
                      </a:solidFill>
                    </a:ln>
                  </pic:spPr>
                </pic:pic>
              </a:graphicData>
            </a:graphic>
          </wp:inline>
        </w:drawing>
      </w:r>
    </w:p>
    <w:p w14:paraId="3C881563" w14:textId="36525810" w:rsidR="004312BE" w:rsidRPr="00F46219" w:rsidRDefault="004312BE" w:rsidP="00EC012E">
      <w:pPr>
        <w:pStyle w:val="Text"/>
        <w:ind w:firstLine="0"/>
        <w:jc w:val="center"/>
        <w:rPr>
          <w:sz w:val="18"/>
        </w:rPr>
      </w:pPr>
      <w:r w:rsidRPr="00F46219">
        <w:rPr>
          <w:b/>
          <w:i/>
          <w:sz w:val="18"/>
        </w:rPr>
        <w:t>Fig 1</w:t>
      </w:r>
      <w:r w:rsidR="006F0FA4" w:rsidRPr="00F46219">
        <w:rPr>
          <w:b/>
          <w:i/>
          <w:sz w:val="18"/>
        </w:rPr>
        <w:t>1</w:t>
      </w:r>
      <w:r w:rsidRPr="00F46219">
        <w:rPr>
          <w:b/>
          <w:i/>
          <w:sz w:val="18"/>
        </w:rPr>
        <w:t>: Bigram Parser Code</w:t>
      </w:r>
    </w:p>
    <w:p w14:paraId="67E694D2" w14:textId="03C0A713" w:rsidR="004312BE" w:rsidRDefault="004312BE" w:rsidP="00AD37A9">
      <w:pPr>
        <w:pStyle w:val="Text"/>
        <w:ind w:firstLine="0"/>
      </w:pPr>
      <w:r>
        <w:t xml:space="preserve">Finally, we extract the name and skills of a candidate using the </w:t>
      </w:r>
      <w:r>
        <w:lastRenderedPageBreak/>
        <w:t>above methods and parser code. We generate an output csv of the same.</w:t>
      </w:r>
    </w:p>
    <w:p w14:paraId="10D635F5" w14:textId="77777777" w:rsidR="004312BE" w:rsidRDefault="004312BE" w:rsidP="00AD37A9">
      <w:pPr>
        <w:pStyle w:val="Text"/>
        <w:ind w:firstLine="0"/>
      </w:pPr>
    </w:p>
    <w:p w14:paraId="5B42DCD0" w14:textId="2EA4F3D1" w:rsidR="004312BE" w:rsidRPr="004312BE" w:rsidRDefault="004312BE" w:rsidP="00EC012E">
      <w:pPr>
        <w:pStyle w:val="Text"/>
        <w:ind w:firstLine="0"/>
        <w:jc w:val="center"/>
        <w:rPr>
          <w:b/>
          <w:i/>
          <w:sz w:val="18"/>
          <w:szCs w:val="18"/>
        </w:rPr>
      </w:pPr>
      <w:r>
        <w:rPr>
          <w:noProof/>
        </w:rPr>
        <w:drawing>
          <wp:inline distT="0" distB="0" distL="0" distR="0" wp14:anchorId="49F65DDF" wp14:editId="4AD90C7B">
            <wp:extent cx="3200400" cy="106045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1060450"/>
                    </a:xfrm>
                    <a:prstGeom prst="rect">
                      <a:avLst/>
                    </a:prstGeom>
                    <a:ln>
                      <a:solidFill>
                        <a:schemeClr val="tx1"/>
                      </a:solidFill>
                    </a:ln>
                  </pic:spPr>
                </pic:pic>
              </a:graphicData>
            </a:graphic>
          </wp:inline>
        </w:drawing>
      </w:r>
      <w:r w:rsidRPr="004312BE">
        <w:rPr>
          <w:b/>
          <w:i/>
          <w:sz w:val="18"/>
          <w:szCs w:val="18"/>
        </w:rPr>
        <w:t>Fig 1</w:t>
      </w:r>
      <w:r w:rsidR="00547C9A">
        <w:rPr>
          <w:b/>
          <w:i/>
          <w:sz w:val="18"/>
          <w:szCs w:val="18"/>
        </w:rPr>
        <w:t>2</w:t>
      </w:r>
      <w:r w:rsidRPr="004312BE">
        <w:rPr>
          <w:b/>
          <w:i/>
          <w:sz w:val="18"/>
          <w:szCs w:val="18"/>
        </w:rPr>
        <w:t>: Output of the Resume_Parser</w:t>
      </w:r>
    </w:p>
    <w:p w14:paraId="317EF6A5" w14:textId="77777777" w:rsidR="004312BE" w:rsidRDefault="004312BE" w:rsidP="00AD37A9">
      <w:pPr>
        <w:pStyle w:val="Text"/>
        <w:ind w:firstLine="0"/>
      </w:pPr>
    </w:p>
    <w:p w14:paraId="31088A87" w14:textId="66447395" w:rsidR="001337CE" w:rsidRPr="00547C9A" w:rsidRDefault="001337CE" w:rsidP="00AD37A9">
      <w:pPr>
        <w:pStyle w:val="Heading2"/>
        <w:jc w:val="both"/>
        <w:rPr>
          <w:b/>
          <w:sz w:val="22"/>
          <w:szCs w:val="22"/>
        </w:rPr>
      </w:pPr>
      <w:r w:rsidRPr="00547C9A">
        <w:rPr>
          <w:b/>
          <w:sz w:val="22"/>
          <w:szCs w:val="22"/>
        </w:rPr>
        <w:t>Recommend</w:t>
      </w:r>
      <w:r w:rsidR="00492F40">
        <w:rPr>
          <w:b/>
          <w:sz w:val="22"/>
          <w:szCs w:val="22"/>
        </w:rPr>
        <w:t xml:space="preserve">er </w:t>
      </w:r>
      <w:r w:rsidRPr="00547C9A">
        <w:rPr>
          <w:b/>
          <w:sz w:val="22"/>
          <w:szCs w:val="22"/>
        </w:rPr>
        <w:t>System</w:t>
      </w:r>
    </w:p>
    <w:p w14:paraId="37D8B08C" w14:textId="77777777" w:rsidR="00547C9A" w:rsidRDefault="00547C9A" w:rsidP="00AD37A9">
      <w:pPr>
        <w:pStyle w:val="Text"/>
        <w:ind w:firstLine="0"/>
      </w:pPr>
    </w:p>
    <w:p w14:paraId="411CB4F2" w14:textId="4A9FB90E" w:rsidR="005D10D5" w:rsidRDefault="00DD6681" w:rsidP="00AD37A9">
      <w:pPr>
        <w:pStyle w:val="Text"/>
        <w:ind w:firstLine="0"/>
      </w:pPr>
      <w:r w:rsidRPr="00DD6681">
        <w:t>A recommender</w:t>
      </w:r>
      <w:r w:rsidR="005D10D5">
        <w:t xml:space="preserve"> </w:t>
      </w:r>
      <w:r w:rsidRPr="00DD6681">
        <w:t>system</w:t>
      </w:r>
      <w:r w:rsidR="005D10D5">
        <w:t xml:space="preserve"> o</w:t>
      </w:r>
      <w:r w:rsidRPr="00DD6681">
        <w:t>r</w:t>
      </w:r>
      <w:r w:rsidR="005D10D5">
        <w:t xml:space="preserve"> </w:t>
      </w:r>
      <w:r w:rsidRPr="00DD6681">
        <w:t>recommendation system (sometimes replacing "system" with a synonym such as platform or engine) is a subclass of information filtering system that seeks to predict the "rating" or "preference" a user would give to an item</w:t>
      </w:r>
      <w:r>
        <w:t>.</w:t>
      </w:r>
      <w:r w:rsidRPr="005D10D5">
        <w:rPr>
          <w:vertAlign w:val="superscript"/>
        </w:rPr>
        <w:t>[</w:t>
      </w:r>
      <w:r w:rsidR="005D10D5" w:rsidRPr="005D10D5">
        <w:rPr>
          <w:vertAlign w:val="superscript"/>
        </w:rPr>
        <w:t>6]</w:t>
      </w:r>
      <w:r>
        <w:t xml:space="preserve"> </w:t>
      </w:r>
      <w:r w:rsidR="00A258E1" w:rsidRPr="00DD6681">
        <w:t>Our</w:t>
      </w:r>
      <w:r w:rsidR="00A258E1">
        <w:t xml:space="preserve"> final python notebook is the curation of the Jobs Recommender System using the</w:t>
      </w:r>
      <w:r>
        <w:t xml:space="preserve"> earlier mentioned</w:t>
      </w:r>
      <w:r w:rsidR="00A258E1">
        <w:t xml:space="preserve"> two output CSV files</w:t>
      </w:r>
      <w:r>
        <w:t xml:space="preserve">. </w:t>
      </w:r>
      <w:r w:rsidR="00A258E1">
        <w:t xml:space="preserve"> </w:t>
      </w:r>
    </w:p>
    <w:p w14:paraId="6C8B1856" w14:textId="77777777" w:rsidR="005D10D5" w:rsidRDefault="005D10D5" w:rsidP="00AD37A9">
      <w:pPr>
        <w:pStyle w:val="Text"/>
        <w:ind w:firstLine="0"/>
      </w:pPr>
    </w:p>
    <w:p w14:paraId="542D65A6" w14:textId="3D834EF7" w:rsidR="005D10D5" w:rsidRDefault="005D10D5" w:rsidP="00EC012E">
      <w:pPr>
        <w:pStyle w:val="Text"/>
        <w:ind w:firstLine="0"/>
        <w:jc w:val="center"/>
      </w:pPr>
      <w:r>
        <w:rPr>
          <w:noProof/>
        </w:rPr>
        <w:drawing>
          <wp:inline distT="0" distB="0" distL="0" distR="0" wp14:anchorId="452C87D9" wp14:editId="60FE1937">
            <wp:extent cx="3200400" cy="1181100"/>
            <wp:effectExtent l="19050" t="19050" r="19050"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1181100"/>
                    </a:xfrm>
                    <a:prstGeom prst="rect">
                      <a:avLst/>
                    </a:prstGeom>
                    <a:ln>
                      <a:solidFill>
                        <a:schemeClr val="tx1"/>
                      </a:solidFill>
                    </a:ln>
                  </pic:spPr>
                </pic:pic>
              </a:graphicData>
            </a:graphic>
          </wp:inline>
        </w:drawing>
      </w:r>
      <w:r w:rsidRPr="005D10D5">
        <w:rPr>
          <w:b/>
          <w:i/>
          <w:sz w:val="18"/>
          <w:szCs w:val="18"/>
        </w:rPr>
        <w:t>Fig 13: Input Data of CSV 1 (Web Scraped Data)</w:t>
      </w:r>
    </w:p>
    <w:p w14:paraId="0AC89763" w14:textId="77777777" w:rsidR="005D10D5" w:rsidRDefault="005D10D5" w:rsidP="00AD37A9">
      <w:pPr>
        <w:pStyle w:val="Text"/>
        <w:ind w:firstLine="0"/>
      </w:pPr>
    </w:p>
    <w:p w14:paraId="04569A4D" w14:textId="77777777" w:rsidR="005D10D5" w:rsidRDefault="005D10D5" w:rsidP="00EC012E">
      <w:pPr>
        <w:pStyle w:val="Text"/>
        <w:ind w:firstLine="0"/>
        <w:jc w:val="center"/>
      </w:pPr>
      <w:r>
        <w:rPr>
          <w:noProof/>
        </w:rPr>
        <w:drawing>
          <wp:inline distT="0" distB="0" distL="0" distR="0" wp14:anchorId="224F8DC1" wp14:editId="5840DFB4">
            <wp:extent cx="3200400" cy="1081405"/>
            <wp:effectExtent l="19050" t="19050" r="19050"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1081405"/>
                    </a:xfrm>
                    <a:prstGeom prst="rect">
                      <a:avLst/>
                    </a:prstGeom>
                    <a:ln>
                      <a:solidFill>
                        <a:schemeClr val="tx1"/>
                      </a:solidFill>
                    </a:ln>
                  </pic:spPr>
                </pic:pic>
              </a:graphicData>
            </a:graphic>
          </wp:inline>
        </w:drawing>
      </w:r>
      <w:r w:rsidRPr="005D10D5">
        <w:rPr>
          <w:b/>
          <w:i/>
          <w:sz w:val="18"/>
          <w:szCs w:val="18"/>
        </w:rPr>
        <w:t>Fig 14: Input Data of CSV 2 (Resume Parsed Data)</w:t>
      </w:r>
    </w:p>
    <w:p w14:paraId="755145FF" w14:textId="77777777" w:rsidR="005D10D5" w:rsidRDefault="005D10D5" w:rsidP="00AD37A9">
      <w:pPr>
        <w:pStyle w:val="Text"/>
        <w:ind w:firstLine="0"/>
      </w:pPr>
    </w:p>
    <w:p w14:paraId="27CA16C4" w14:textId="77777777" w:rsidR="00CC31DF" w:rsidRDefault="005D10D5" w:rsidP="00AD37A9">
      <w:pPr>
        <w:pStyle w:val="Text"/>
        <w:ind w:firstLine="0"/>
      </w:pPr>
      <w:r>
        <w:t xml:space="preserve">In order to find the similarity between the skills from the job-postings and that of the candidate’s resume, we used ‘Cosine Similarity’ as it is an efficient way of finding how similar </w:t>
      </w:r>
      <w:r w:rsidR="006C2196">
        <w:t xml:space="preserve">two documents are. </w:t>
      </w:r>
      <w:r w:rsidR="006C2196" w:rsidRPr="006C2196">
        <w:t>Basically, the cosine similarity is the dot product of two vectors divided by the product of the magnitude of each vector. We divide the dot product by the magnitude because we are measuring only</w:t>
      </w:r>
      <w:r w:rsidR="006C2196">
        <w:rPr>
          <w:rFonts w:ascii="Georgia" w:hAnsi="Georgia"/>
          <w:spacing w:val="-1"/>
          <w:sz w:val="32"/>
          <w:szCs w:val="32"/>
          <w:shd w:val="clear" w:color="auto" w:fill="FFFFFF"/>
        </w:rPr>
        <w:t xml:space="preserve"> </w:t>
      </w:r>
      <w:r w:rsidR="006C2196" w:rsidRPr="006C2196">
        <w:t>angle difference. On the other hand, dot product is taking the angle</w:t>
      </w:r>
      <w:r w:rsidR="006C2196">
        <w:rPr>
          <w:rFonts w:ascii="Georgia" w:hAnsi="Georgia"/>
          <w:spacing w:val="-1"/>
          <w:sz w:val="32"/>
          <w:szCs w:val="32"/>
          <w:shd w:val="clear" w:color="auto" w:fill="FFFFFF"/>
        </w:rPr>
        <w:t xml:space="preserve"> </w:t>
      </w:r>
      <w:r w:rsidR="006C2196" w:rsidRPr="006C2196">
        <w:t xml:space="preserve">difference and magnitude into account. If we divide the dot product by the product of each </w:t>
      </w:r>
      <w:r w:rsidR="00CC31DF" w:rsidRPr="006C2196">
        <w:t>vector’s</w:t>
      </w:r>
      <w:r w:rsidR="006C2196" w:rsidRPr="006C2196">
        <w:t xml:space="preserve"> magnitude, we normalize our data and only measure the angle difference. Dot product is a better measure of similarity if we can ignore magnitude.</w:t>
      </w:r>
      <w:r w:rsidR="006C2196" w:rsidRPr="006C2196">
        <w:rPr>
          <w:vertAlign w:val="superscript"/>
        </w:rPr>
        <w:t>[7]</w:t>
      </w:r>
      <w:r w:rsidR="006C2196">
        <w:t xml:space="preserve"> </w:t>
      </w:r>
    </w:p>
    <w:p w14:paraId="16BBFE92" w14:textId="77777777" w:rsidR="00CC31DF" w:rsidRDefault="00CC31DF" w:rsidP="00AD37A9">
      <w:pPr>
        <w:pStyle w:val="Text"/>
        <w:ind w:firstLine="0"/>
      </w:pPr>
    </w:p>
    <w:p w14:paraId="16367591" w14:textId="4906B476" w:rsidR="00CC31DF" w:rsidRPr="00CC31DF" w:rsidRDefault="00CC31DF" w:rsidP="00EC012E">
      <w:pPr>
        <w:pStyle w:val="Text"/>
        <w:ind w:firstLine="0"/>
        <w:jc w:val="center"/>
        <w:rPr>
          <w:b/>
          <w:i/>
          <w:sz w:val="18"/>
          <w:szCs w:val="18"/>
        </w:rPr>
      </w:pPr>
      <w:r>
        <w:rPr>
          <w:noProof/>
        </w:rPr>
        <w:drawing>
          <wp:inline distT="0" distB="0" distL="0" distR="0" wp14:anchorId="04E29F49" wp14:editId="5E146096">
            <wp:extent cx="3200400" cy="95250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952500"/>
                    </a:xfrm>
                    <a:prstGeom prst="rect">
                      <a:avLst/>
                    </a:prstGeom>
                    <a:ln>
                      <a:solidFill>
                        <a:schemeClr val="tx1"/>
                      </a:solidFill>
                    </a:ln>
                  </pic:spPr>
                </pic:pic>
              </a:graphicData>
            </a:graphic>
          </wp:inline>
        </w:drawing>
      </w:r>
      <w:r w:rsidRPr="00CC31DF">
        <w:rPr>
          <w:b/>
          <w:i/>
          <w:sz w:val="18"/>
          <w:szCs w:val="18"/>
        </w:rPr>
        <w:t xml:space="preserve">Fig 15: </w:t>
      </w:r>
      <w:r>
        <w:rPr>
          <w:b/>
          <w:i/>
          <w:sz w:val="18"/>
          <w:szCs w:val="18"/>
        </w:rPr>
        <w:t>Method defined for</w:t>
      </w:r>
      <w:r w:rsidRPr="00CC31DF">
        <w:rPr>
          <w:b/>
          <w:i/>
          <w:sz w:val="18"/>
          <w:szCs w:val="18"/>
        </w:rPr>
        <w:t xml:space="preserve"> Cosine Similarity</w:t>
      </w:r>
    </w:p>
    <w:p w14:paraId="0413F0F2" w14:textId="77777777" w:rsidR="00CC31DF" w:rsidRDefault="00CC31DF" w:rsidP="00AD37A9">
      <w:pPr>
        <w:pStyle w:val="Text"/>
        <w:ind w:firstLine="0"/>
      </w:pPr>
    </w:p>
    <w:p w14:paraId="7238F336" w14:textId="77777777" w:rsidR="00CC31DF" w:rsidRDefault="00CC31DF" w:rsidP="00AD37A9">
      <w:pPr>
        <w:pStyle w:val="Text"/>
        <w:ind w:firstLine="0"/>
      </w:pPr>
      <w:r>
        <w:t>We then run the defined method of Cosine Similarity for each candidate’s parsed data against all the job descriptions scraped from Glassdoor. This is depicted in Fig 16.</w:t>
      </w:r>
    </w:p>
    <w:p w14:paraId="17106CFD" w14:textId="77777777" w:rsidR="00CC31DF" w:rsidRDefault="00CC31DF" w:rsidP="00AD37A9">
      <w:pPr>
        <w:pStyle w:val="Text"/>
        <w:ind w:firstLine="0"/>
      </w:pPr>
    </w:p>
    <w:p w14:paraId="6FF8E299" w14:textId="118D1415" w:rsidR="00CC31DF" w:rsidRDefault="00CC31DF" w:rsidP="00EC012E">
      <w:pPr>
        <w:pStyle w:val="Text"/>
        <w:ind w:firstLine="0"/>
        <w:jc w:val="center"/>
        <w:rPr>
          <w:b/>
          <w:i/>
          <w:sz w:val="18"/>
          <w:szCs w:val="18"/>
        </w:rPr>
      </w:pPr>
      <w:r>
        <w:rPr>
          <w:noProof/>
        </w:rPr>
        <w:drawing>
          <wp:inline distT="0" distB="0" distL="0" distR="0" wp14:anchorId="5A5D4345" wp14:editId="2361E3DC">
            <wp:extent cx="3200400" cy="1149350"/>
            <wp:effectExtent l="19050" t="19050" r="1905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149350"/>
                    </a:xfrm>
                    <a:prstGeom prst="rect">
                      <a:avLst/>
                    </a:prstGeom>
                    <a:ln>
                      <a:solidFill>
                        <a:schemeClr val="tx1"/>
                      </a:solidFill>
                    </a:ln>
                  </pic:spPr>
                </pic:pic>
              </a:graphicData>
            </a:graphic>
          </wp:inline>
        </w:drawing>
      </w:r>
      <w:r w:rsidRPr="00CC31DF">
        <w:rPr>
          <w:b/>
          <w:i/>
          <w:sz w:val="18"/>
          <w:szCs w:val="18"/>
        </w:rPr>
        <w:t>Fig 16: Cosine Similarity Code</w:t>
      </w:r>
    </w:p>
    <w:p w14:paraId="6C482B1D" w14:textId="77777777" w:rsidR="00CC31DF" w:rsidRDefault="00CC31DF" w:rsidP="00AD37A9">
      <w:pPr>
        <w:pStyle w:val="Text"/>
        <w:ind w:firstLine="0"/>
      </w:pPr>
    </w:p>
    <w:p w14:paraId="32A740ED" w14:textId="77777777" w:rsidR="0075019A" w:rsidRDefault="00707062" w:rsidP="00AD37A9">
      <w:pPr>
        <w:pStyle w:val="Text"/>
        <w:ind w:firstLine="0"/>
      </w:pPr>
      <w:r>
        <w:t xml:space="preserve">This similarity score is then </w:t>
      </w:r>
      <w:r w:rsidR="0075019A">
        <w:t xml:space="preserve">appended to the data which contains each candidate’s details. </w:t>
      </w:r>
    </w:p>
    <w:p w14:paraId="25FFD5F1" w14:textId="77777777" w:rsidR="0075019A" w:rsidRDefault="0075019A" w:rsidP="00AD37A9">
      <w:pPr>
        <w:pStyle w:val="Text"/>
        <w:ind w:firstLine="0"/>
      </w:pPr>
    </w:p>
    <w:p w14:paraId="63280B60" w14:textId="1FB9AF4A" w:rsidR="0075019A" w:rsidRDefault="0075019A" w:rsidP="00EC012E">
      <w:pPr>
        <w:pStyle w:val="Text"/>
        <w:ind w:firstLine="0"/>
        <w:jc w:val="center"/>
      </w:pPr>
      <w:r>
        <w:rPr>
          <w:noProof/>
        </w:rPr>
        <w:drawing>
          <wp:inline distT="0" distB="0" distL="0" distR="0" wp14:anchorId="34B25A6E" wp14:editId="339B8D58">
            <wp:extent cx="3314700" cy="1098550"/>
            <wp:effectExtent l="19050" t="19050" r="19050" b="254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4700" cy="1098550"/>
                    </a:xfrm>
                    <a:prstGeom prst="rect">
                      <a:avLst/>
                    </a:prstGeom>
                    <a:ln>
                      <a:solidFill>
                        <a:schemeClr val="tx1"/>
                      </a:solidFill>
                    </a:ln>
                  </pic:spPr>
                </pic:pic>
              </a:graphicData>
            </a:graphic>
          </wp:inline>
        </w:drawing>
      </w:r>
      <w:r w:rsidRPr="0075019A">
        <w:rPr>
          <w:b/>
          <w:i/>
          <w:sz w:val="18"/>
          <w:szCs w:val="18"/>
        </w:rPr>
        <w:t>Fig 17: Appended Similarity Score to the data-frame</w:t>
      </w:r>
    </w:p>
    <w:p w14:paraId="0DC640EC" w14:textId="77777777" w:rsidR="0075019A" w:rsidRDefault="0075019A" w:rsidP="00AD37A9">
      <w:pPr>
        <w:pStyle w:val="Text"/>
        <w:ind w:firstLine="0"/>
      </w:pPr>
    </w:p>
    <w:p w14:paraId="5FDC9D30" w14:textId="77777777" w:rsidR="0075019A" w:rsidRDefault="0075019A" w:rsidP="00AD37A9">
      <w:pPr>
        <w:pStyle w:val="Text"/>
        <w:ind w:firstLine="0"/>
      </w:pPr>
      <w:r>
        <w:t xml:space="preserve">Next, we use pattern-matching to extract the float salary values from all the job listings. There are entries where Salary is mentioned in per-hour scale. We converted it to per-year scale to maintain the consistency of data. </w:t>
      </w:r>
    </w:p>
    <w:p w14:paraId="32A5F384" w14:textId="77777777" w:rsidR="0075019A" w:rsidRDefault="0075019A" w:rsidP="00AD37A9">
      <w:pPr>
        <w:pStyle w:val="Text"/>
        <w:ind w:firstLine="0"/>
      </w:pPr>
    </w:p>
    <w:p w14:paraId="7A3F6C35" w14:textId="6E272BA8" w:rsidR="0075019A" w:rsidRDefault="0075019A" w:rsidP="00EC012E">
      <w:pPr>
        <w:pStyle w:val="Text"/>
        <w:ind w:firstLine="0"/>
        <w:jc w:val="center"/>
      </w:pPr>
      <w:r>
        <w:rPr>
          <w:noProof/>
        </w:rPr>
        <w:drawing>
          <wp:inline distT="0" distB="0" distL="0" distR="0" wp14:anchorId="17ABFF3E" wp14:editId="64BFEF71">
            <wp:extent cx="3384550" cy="2457450"/>
            <wp:effectExtent l="19050" t="19050" r="25400"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84550" cy="2457450"/>
                    </a:xfrm>
                    <a:prstGeom prst="rect">
                      <a:avLst/>
                    </a:prstGeom>
                    <a:ln>
                      <a:solidFill>
                        <a:schemeClr val="tx1"/>
                      </a:solidFill>
                    </a:ln>
                  </pic:spPr>
                </pic:pic>
              </a:graphicData>
            </a:graphic>
          </wp:inline>
        </w:drawing>
      </w:r>
      <w:r w:rsidRPr="0075019A">
        <w:rPr>
          <w:b/>
          <w:i/>
          <w:sz w:val="18"/>
          <w:szCs w:val="18"/>
        </w:rPr>
        <w:t>Fig 18: Use of Pattern-Matching</w:t>
      </w:r>
    </w:p>
    <w:p w14:paraId="2C837349" w14:textId="7D5ACF25" w:rsidR="0075019A" w:rsidRDefault="0075019A" w:rsidP="00AD37A9">
      <w:pPr>
        <w:pStyle w:val="Text"/>
        <w:ind w:firstLine="0"/>
      </w:pPr>
      <w:r>
        <w:lastRenderedPageBreak/>
        <w:t>We used the same format of code for application of pattern-matching on Ratings extracted.</w:t>
      </w:r>
    </w:p>
    <w:p w14:paraId="3CA13E93" w14:textId="77777777" w:rsidR="0075019A" w:rsidRDefault="0075019A" w:rsidP="00AD37A9">
      <w:pPr>
        <w:pStyle w:val="Text"/>
        <w:ind w:firstLine="0"/>
        <w:rPr>
          <w:noProof/>
        </w:rPr>
      </w:pPr>
    </w:p>
    <w:p w14:paraId="38CBA250" w14:textId="70746706" w:rsidR="0075019A" w:rsidRDefault="0075019A" w:rsidP="00EC012E">
      <w:pPr>
        <w:pStyle w:val="Text"/>
        <w:ind w:firstLine="0"/>
        <w:jc w:val="center"/>
      </w:pPr>
      <w:r>
        <w:rPr>
          <w:noProof/>
        </w:rPr>
        <w:drawing>
          <wp:inline distT="0" distB="0" distL="0" distR="0" wp14:anchorId="330DB880" wp14:editId="2F1F4407">
            <wp:extent cx="1803400" cy="1102078"/>
            <wp:effectExtent l="19050" t="19050" r="25400" b="222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64286"/>
                    <a:stretch/>
                  </pic:blipFill>
                  <pic:spPr bwMode="auto">
                    <a:xfrm>
                      <a:off x="0" y="0"/>
                      <a:ext cx="1809283" cy="110567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6EC1080" w14:textId="77777777" w:rsidR="0075019A" w:rsidRPr="0075019A" w:rsidRDefault="0075019A" w:rsidP="00EC012E">
      <w:pPr>
        <w:pStyle w:val="Text"/>
        <w:ind w:firstLine="0"/>
        <w:jc w:val="center"/>
        <w:rPr>
          <w:b/>
          <w:i/>
          <w:sz w:val="18"/>
          <w:szCs w:val="18"/>
        </w:rPr>
      </w:pPr>
      <w:r w:rsidRPr="0075019A">
        <w:rPr>
          <w:b/>
          <w:i/>
          <w:sz w:val="18"/>
          <w:szCs w:val="18"/>
        </w:rPr>
        <w:t>Fig 19: Salary, Ratings and Similarity Score Displayed</w:t>
      </w:r>
    </w:p>
    <w:p w14:paraId="50A1EC8C" w14:textId="77777777" w:rsidR="0075019A" w:rsidRDefault="0075019A" w:rsidP="00AD37A9">
      <w:pPr>
        <w:pStyle w:val="Text"/>
        <w:ind w:firstLine="0"/>
      </w:pPr>
    </w:p>
    <w:p w14:paraId="06D820F2" w14:textId="77777777" w:rsidR="00AE3209" w:rsidRDefault="00AE3209" w:rsidP="00AD37A9">
      <w:pPr>
        <w:pStyle w:val="Text"/>
        <w:ind w:firstLine="0"/>
      </w:pPr>
      <w:r>
        <w:t>Next, we find the minimum, maximum and mean of the Salary and Ratings score. This is done to normalize these scores.</w:t>
      </w:r>
    </w:p>
    <w:p w14:paraId="10D21E24" w14:textId="77777777" w:rsidR="00AE3209" w:rsidRDefault="00AE3209" w:rsidP="00AD37A9">
      <w:pPr>
        <w:pStyle w:val="Text"/>
        <w:ind w:firstLine="0"/>
      </w:pPr>
    </w:p>
    <w:p w14:paraId="35C04015" w14:textId="77777777" w:rsidR="00AE3209" w:rsidRPr="00AE3209" w:rsidRDefault="00AE3209" w:rsidP="00EC012E">
      <w:pPr>
        <w:pStyle w:val="Text"/>
        <w:ind w:firstLine="0"/>
        <w:jc w:val="center"/>
        <w:rPr>
          <w:b/>
          <w:i/>
          <w:sz w:val="18"/>
          <w:szCs w:val="18"/>
        </w:rPr>
      </w:pPr>
      <w:r>
        <w:rPr>
          <w:noProof/>
        </w:rPr>
        <w:drawing>
          <wp:inline distT="0" distB="0" distL="0" distR="0" wp14:anchorId="75BBB5AB" wp14:editId="13ECC77D">
            <wp:extent cx="3200400" cy="1003300"/>
            <wp:effectExtent l="19050" t="19050" r="19050" b="254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003300"/>
                    </a:xfrm>
                    <a:prstGeom prst="rect">
                      <a:avLst/>
                    </a:prstGeom>
                    <a:ln>
                      <a:solidFill>
                        <a:schemeClr val="tx1"/>
                      </a:solidFill>
                    </a:ln>
                  </pic:spPr>
                </pic:pic>
              </a:graphicData>
            </a:graphic>
          </wp:inline>
        </w:drawing>
      </w:r>
      <w:r w:rsidRPr="00AE3209">
        <w:rPr>
          <w:b/>
          <w:i/>
          <w:sz w:val="18"/>
          <w:szCs w:val="18"/>
        </w:rPr>
        <w:t>Fig 20: Mean, Min, Max of Salary and Ratings</w:t>
      </w:r>
    </w:p>
    <w:p w14:paraId="3079AD1B" w14:textId="77777777" w:rsidR="00AE3209" w:rsidRDefault="00AE3209" w:rsidP="00AD37A9">
      <w:pPr>
        <w:pStyle w:val="Text"/>
        <w:ind w:firstLine="0"/>
      </w:pPr>
    </w:p>
    <w:p w14:paraId="75EFA12B" w14:textId="77777777" w:rsidR="00AE3209" w:rsidRDefault="00AE3209" w:rsidP="00AD37A9">
      <w:pPr>
        <w:pStyle w:val="Text"/>
        <w:ind w:firstLine="0"/>
      </w:pPr>
      <w:r>
        <w:t xml:space="preserve">Since our Similarity Score lies between 0 and 1, we needed to normalize the salaries and ratings to generate their scores between 0 and 1. This will help us in assigning the weighted score to those fields. </w:t>
      </w:r>
    </w:p>
    <w:p w14:paraId="70D88983" w14:textId="18291743" w:rsidR="00BC6776" w:rsidRDefault="00BC6776" w:rsidP="00EC012E">
      <w:pPr>
        <w:pStyle w:val="Text"/>
        <w:ind w:firstLine="0"/>
        <w:jc w:val="center"/>
      </w:pPr>
      <w:r>
        <w:rPr>
          <w:noProof/>
        </w:rPr>
        <w:drawing>
          <wp:inline distT="0" distB="0" distL="0" distR="0" wp14:anchorId="0837F8DD" wp14:editId="17741ABA">
            <wp:extent cx="2979004" cy="768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7898" cy="771281"/>
                    </a:xfrm>
                    <a:prstGeom prst="rect">
                      <a:avLst/>
                    </a:prstGeom>
                  </pic:spPr>
                </pic:pic>
              </a:graphicData>
            </a:graphic>
          </wp:inline>
        </w:drawing>
      </w:r>
    </w:p>
    <w:p w14:paraId="79488BC4" w14:textId="77777777" w:rsidR="00BC6776" w:rsidRDefault="00BC6776" w:rsidP="00AD37A9">
      <w:pPr>
        <w:pStyle w:val="Text"/>
        <w:ind w:firstLine="0"/>
      </w:pPr>
    </w:p>
    <w:p w14:paraId="38E424F1" w14:textId="10689BAE" w:rsidR="00BC6776" w:rsidRDefault="00BC6776" w:rsidP="00EC012E">
      <w:pPr>
        <w:pStyle w:val="Text"/>
        <w:ind w:firstLine="0"/>
        <w:jc w:val="center"/>
        <w:rPr>
          <w:noProof/>
        </w:rPr>
      </w:pPr>
      <w:r>
        <w:rPr>
          <w:noProof/>
        </w:rPr>
        <w:drawing>
          <wp:inline distT="0" distB="0" distL="0" distR="0" wp14:anchorId="77024584" wp14:editId="29B853AB">
            <wp:extent cx="3022600" cy="800029"/>
            <wp:effectExtent l="0" t="0" r="635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39855" cy="804596"/>
                    </a:xfrm>
                    <a:prstGeom prst="rect">
                      <a:avLst/>
                    </a:prstGeom>
                  </pic:spPr>
                </pic:pic>
              </a:graphicData>
            </a:graphic>
          </wp:inline>
        </w:drawing>
      </w:r>
    </w:p>
    <w:p w14:paraId="5733A3AA" w14:textId="2188992A" w:rsidR="00BC6776" w:rsidRDefault="00BC6776" w:rsidP="00EC012E">
      <w:pPr>
        <w:pStyle w:val="Text"/>
        <w:ind w:firstLine="0"/>
        <w:jc w:val="center"/>
      </w:pPr>
      <w:r>
        <w:rPr>
          <w:noProof/>
        </w:rPr>
        <w:drawing>
          <wp:inline distT="0" distB="0" distL="0" distR="0" wp14:anchorId="1E9F615C" wp14:editId="65130DA7">
            <wp:extent cx="3028950" cy="1016000"/>
            <wp:effectExtent l="19050" t="19050" r="19050" b="127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582" r="23016"/>
                    <a:stretch/>
                  </pic:blipFill>
                  <pic:spPr bwMode="auto">
                    <a:xfrm>
                      <a:off x="0" y="0"/>
                      <a:ext cx="3028950" cy="101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BC6776">
        <w:rPr>
          <w:b/>
          <w:i/>
          <w:sz w:val="18"/>
          <w:szCs w:val="18"/>
        </w:rPr>
        <w:t>Fig 21: Normalizing Salary and Ratings</w:t>
      </w:r>
    </w:p>
    <w:p w14:paraId="5C88DE26" w14:textId="77777777" w:rsidR="00BC6776" w:rsidRDefault="00BC6776" w:rsidP="00AD37A9">
      <w:pPr>
        <w:pStyle w:val="Text"/>
        <w:ind w:firstLine="0"/>
      </w:pPr>
    </w:p>
    <w:p w14:paraId="5EFA5D4C" w14:textId="57989178" w:rsidR="00BC6776" w:rsidRDefault="00BC6776" w:rsidP="00AD37A9">
      <w:pPr>
        <w:pStyle w:val="Text"/>
        <w:ind w:firstLine="0"/>
      </w:pPr>
      <w:r>
        <w:t xml:space="preserve">Our final step is to provide weights to each of these criterions so that we can generate a Total Score which is used to recommend the jobs. Our total score is calculated by summing 30% of salary, 20% of ratings and 50% of the similarity score. </w:t>
      </w:r>
    </w:p>
    <w:p w14:paraId="04317C36" w14:textId="77777777" w:rsidR="00721868" w:rsidRDefault="00721868" w:rsidP="00AD37A9">
      <w:pPr>
        <w:pStyle w:val="Text"/>
        <w:ind w:firstLine="0"/>
        <w:rPr>
          <w:noProof/>
        </w:rPr>
      </w:pPr>
    </w:p>
    <w:p w14:paraId="0473AED5" w14:textId="2CC45D06" w:rsidR="00BC6776" w:rsidRDefault="00721868" w:rsidP="00AD37A9">
      <w:pPr>
        <w:pStyle w:val="Text"/>
        <w:ind w:firstLine="0"/>
      </w:pPr>
      <w:r>
        <w:rPr>
          <w:noProof/>
        </w:rPr>
        <w:drawing>
          <wp:inline distT="0" distB="0" distL="0" distR="0" wp14:anchorId="46A2AB23" wp14:editId="47EC6B5E">
            <wp:extent cx="3168650" cy="412750"/>
            <wp:effectExtent l="19050" t="19050" r="1270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1506" b="19355"/>
                    <a:stretch/>
                  </pic:blipFill>
                  <pic:spPr bwMode="auto">
                    <a:xfrm>
                      <a:off x="0" y="0"/>
                      <a:ext cx="3168650" cy="4127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DA8684" w14:textId="77777777" w:rsidR="00D6140F" w:rsidRDefault="00D6140F" w:rsidP="00AD37A9">
      <w:pPr>
        <w:pStyle w:val="Text"/>
        <w:ind w:firstLine="0"/>
      </w:pPr>
      <w:r>
        <w:t>Using this Total Score, we display the recommendation results in a descending order of the score. This means that the first displayed result is the candidate’s most-recommended. We also ensured that for every candidate, the similarity score of the skills should only be displayed if it is above 0.5. This ensures that there is maximum similarity.</w:t>
      </w:r>
    </w:p>
    <w:p w14:paraId="1DACDB9D" w14:textId="77777777" w:rsidR="00D6140F" w:rsidRDefault="00D6140F" w:rsidP="00AD37A9">
      <w:pPr>
        <w:pStyle w:val="Text"/>
        <w:ind w:firstLine="0"/>
      </w:pPr>
    </w:p>
    <w:p w14:paraId="20ECF52E" w14:textId="77777777" w:rsidR="00D6140F" w:rsidRDefault="00D6140F" w:rsidP="00EC012E">
      <w:pPr>
        <w:pStyle w:val="Text"/>
        <w:ind w:firstLine="0"/>
        <w:jc w:val="center"/>
      </w:pPr>
      <w:r>
        <w:rPr>
          <w:noProof/>
        </w:rPr>
        <w:drawing>
          <wp:inline distT="0" distB="0" distL="0" distR="0" wp14:anchorId="2BD769D4" wp14:editId="711CD3E6">
            <wp:extent cx="3594100" cy="1066800"/>
            <wp:effectExtent l="19050" t="19050" r="2540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4100" cy="1066800"/>
                    </a:xfrm>
                    <a:prstGeom prst="rect">
                      <a:avLst/>
                    </a:prstGeom>
                    <a:ln>
                      <a:solidFill>
                        <a:schemeClr val="tx1"/>
                      </a:solidFill>
                    </a:ln>
                  </pic:spPr>
                </pic:pic>
              </a:graphicData>
            </a:graphic>
          </wp:inline>
        </w:drawing>
      </w:r>
      <w:r w:rsidRPr="00D6140F">
        <w:rPr>
          <w:b/>
          <w:i/>
          <w:sz w:val="18"/>
          <w:szCs w:val="18"/>
        </w:rPr>
        <w:t>Fig 22: Recommendation System Results for a candidate</w:t>
      </w:r>
    </w:p>
    <w:p w14:paraId="19F2FE80" w14:textId="77777777" w:rsidR="00D6140F" w:rsidRDefault="00D6140F" w:rsidP="00AD37A9">
      <w:pPr>
        <w:pStyle w:val="Text"/>
        <w:ind w:firstLine="0"/>
      </w:pPr>
    </w:p>
    <w:p w14:paraId="4F8215ED" w14:textId="04B5423E" w:rsidR="00265908" w:rsidRPr="00097690" w:rsidRDefault="00265908" w:rsidP="00AD37A9">
      <w:pPr>
        <w:pStyle w:val="Heading1"/>
        <w:rPr>
          <w:b/>
        </w:rPr>
      </w:pPr>
      <w:r>
        <w:rPr>
          <w:b/>
        </w:rPr>
        <w:t>RESULTS</w:t>
      </w:r>
    </w:p>
    <w:p w14:paraId="5B50BFBF" w14:textId="77777777" w:rsidR="00EA1224" w:rsidRDefault="00EA1224" w:rsidP="00EA1224">
      <w:pPr>
        <w:pStyle w:val="Text"/>
      </w:pPr>
    </w:p>
    <w:p w14:paraId="38B0D389" w14:textId="27895A0F" w:rsidR="0006378D" w:rsidRDefault="0006378D" w:rsidP="00EA1224">
      <w:pPr>
        <w:pStyle w:val="Text"/>
      </w:pPr>
      <w:r>
        <w:t>Since we have 3 different Python notebooks for this project, we have displayed the results for each notebook.</w:t>
      </w:r>
    </w:p>
    <w:p w14:paraId="585AD0F1" w14:textId="77777777" w:rsidR="0006378D" w:rsidRDefault="0006378D" w:rsidP="00AD37A9">
      <w:pPr>
        <w:pStyle w:val="Text"/>
        <w:ind w:firstLine="0"/>
      </w:pPr>
    </w:p>
    <w:p w14:paraId="6538E680" w14:textId="24518C30" w:rsidR="0006378D" w:rsidRPr="0006378D" w:rsidRDefault="0006378D" w:rsidP="00AD37A9">
      <w:pPr>
        <w:pStyle w:val="Text"/>
        <w:ind w:firstLine="0"/>
        <w:rPr>
          <w:i/>
          <w:u w:val="single"/>
        </w:rPr>
      </w:pPr>
      <w:r>
        <w:rPr>
          <w:i/>
          <w:u w:val="single"/>
        </w:rPr>
        <w:t xml:space="preserve">a) </w:t>
      </w:r>
      <w:r w:rsidRPr="0006378D">
        <w:rPr>
          <w:i/>
          <w:u w:val="single"/>
        </w:rPr>
        <w:t>Notebook-1 (WebScrap</w:t>
      </w:r>
      <w:r w:rsidR="00492F40">
        <w:rPr>
          <w:i/>
          <w:u w:val="single"/>
        </w:rPr>
        <w:t>ping_</w:t>
      </w:r>
      <w:r w:rsidRPr="0006378D">
        <w:rPr>
          <w:i/>
          <w:u w:val="single"/>
        </w:rPr>
        <w:t>GlassDoor):</w:t>
      </w:r>
    </w:p>
    <w:p w14:paraId="4BD1021B" w14:textId="28608A96" w:rsidR="0006378D" w:rsidRDefault="0006378D" w:rsidP="00AD37A9">
      <w:pPr>
        <w:pStyle w:val="Text"/>
        <w:ind w:firstLine="0"/>
      </w:pPr>
      <w:r>
        <w:t>The result of this notebook displays the scraped data from GlassDoor’s website which includes the ‘Title’ of job, ‘Company’ name, ‘Location’ of the company, ‘Description’ included in the job-listing, ‘Salary’, ‘Company_Rating’ on glassdoor and the ‘Skillset’ mentioned in their job-postings.</w:t>
      </w:r>
    </w:p>
    <w:p w14:paraId="1AB1560A" w14:textId="7EE8E358" w:rsidR="0006378D" w:rsidRDefault="0006378D" w:rsidP="00AD37A9">
      <w:pPr>
        <w:pStyle w:val="Text"/>
        <w:ind w:firstLine="0"/>
      </w:pPr>
      <w:r>
        <w:t>This result is posted on python and extracted as a CSV.</w:t>
      </w:r>
    </w:p>
    <w:p w14:paraId="212F6F40" w14:textId="77777777" w:rsidR="0006378D" w:rsidRDefault="0006378D" w:rsidP="00AD37A9">
      <w:pPr>
        <w:pStyle w:val="Text"/>
        <w:ind w:firstLine="0"/>
      </w:pPr>
    </w:p>
    <w:p w14:paraId="70D93B96" w14:textId="77777777" w:rsidR="0006378D" w:rsidRPr="0006378D" w:rsidRDefault="0006378D" w:rsidP="00EC012E">
      <w:pPr>
        <w:pStyle w:val="Text"/>
        <w:ind w:firstLine="0"/>
        <w:jc w:val="center"/>
        <w:rPr>
          <w:b/>
          <w:i/>
          <w:sz w:val="18"/>
          <w:szCs w:val="18"/>
        </w:rPr>
      </w:pPr>
      <w:r>
        <w:rPr>
          <w:noProof/>
        </w:rPr>
        <w:drawing>
          <wp:inline distT="0" distB="0" distL="0" distR="0" wp14:anchorId="555CDCF7" wp14:editId="43B5B7FD">
            <wp:extent cx="3542377" cy="1403350"/>
            <wp:effectExtent l="19050" t="19050" r="20320" b="2540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216" cy="1404871"/>
                    </a:xfrm>
                    <a:prstGeom prst="rect">
                      <a:avLst/>
                    </a:prstGeom>
                    <a:ln>
                      <a:solidFill>
                        <a:schemeClr val="tx1"/>
                      </a:solidFill>
                    </a:ln>
                  </pic:spPr>
                </pic:pic>
              </a:graphicData>
            </a:graphic>
          </wp:inline>
        </w:drawing>
      </w:r>
      <w:r w:rsidRPr="0006378D">
        <w:rPr>
          <w:b/>
          <w:i/>
          <w:sz w:val="18"/>
          <w:szCs w:val="18"/>
        </w:rPr>
        <w:t>Fig 23: Result of Notebook 1</w:t>
      </w:r>
    </w:p>
    <w:p w14:paraId="5D43F745" w14:textId="77777777" w:rsidR="0006378D" w:rsidRDefault="0006378D" w:rsidP="00AD37A9">
      <w:pPr>
        <w:pStyle w:val="Text"/>
        <w:ind w:firstLine="0"/>
      </w:pPr>
    </w:p>
    <w:p w14:paraId="29B57133" w14:textId="22FF455C" w:rsidR="0006378D" w:rsidRPr="0006378D" w:rsidRDefault="0006378D" w:rsidP="00AD37A9">
      <w:pPr>
        <w:pStyle w:val="Text"/>
        <w:ind w:firstLine="0"/>
        <w:rPr>
          <w:i/>
          <w:u w:val="single"/>
        </w:rPr>
      </w:pPr>
      <w:r>
        <w:rPr>
          <w:i/>
          <w:u w:val="single"/>
        </w:rPr>
        <w:t xml:space="preserve">b) </w:t>
      </w:r>
      <w:r w:rsidRPr="0006378D">
        <w:rPr>
          <w:i/>
          <w:u w:val="single"/>
        </w:rPr>
        <w:t>Notebook-</w:t>
      </w:r>
      <w:r>
        <w:rPr>
          <w:i/>
          <w:u w:val="single"/>
        </w:rPr>
        <w:t>2</w:t>
      </w:r>
      <w:r w:rsidRPr="0006378D">
        <w:rPr>
          <w:i/>
          <w:u w:val="single"/>
        </w:rPr>
        <w:t xml:space="preserve"> (</w:t>
      </w:r>
      <w:r>
        <w:rPr>
          <w:i/>
          <w:u w:val="single"/>
        </w:rPr>
        <w:t>Resume_Parser</w:t>
      </w:r>
      <w:r w:rsidRPr="0006378D">
        <w:rPr>
          <w:i/>
          <w:u w:val="single"/>
        </w:rPr>
        <w:t>):</w:t>
      </w:r>
    </w:p>
    <w:p w14:paraId="2FC783B2" w14:textId="77777777" w:rsidR="0006378D" w:rsidRDefault="0006378D" w:rsidP="00AD37A9">
      <w:pPr>
        <w:pStyle w:val="Text"/>
        <w:ind w:firstLine="0"/>
      </w:pPr>
      <w:r>
        <w:t>The result of this notebook displays the name of the candidate whose resume was parsed and the skills that he/she has mentioned. This result has also been displayed in python and extracted as a CSV.</w:t>
      </w:r>
    </w:p>
    <w:p w14:paraId="62CDEEC2" w14:textId="77777777" w:rsidR="0006378D" w:rsidRDefault="0006378D" w:rsidP="00AD37A9">
      <w:pPr>
        <w:pStyle w:val="Text"/>
        <w:ind w:firstLine="0"/>
      </w:pPr>
    </w:p>
    <w:p w14:paraId="486334F3" w14:textId="77777777" w:rsidR="0006378D" w:rsidRDefault="0006378D" w:rsidP="00AD37A9">
      <w:pPr>
        <w:pStyle w:val="Text"/>
        <w:ind w:firstLine="0"/>
      </w:pPr>
      <w:r>
        <w:rPr>
          <w:noProof/>
        </w:rPr>
        <w:drawing>
          <wp:inline distT="0" distB="0" distL="0" distR="0" wp14:anchorId="343DC1B7" wp14:editId="463EE4C6">
            <wp:extent cx="3413018" cy="1035050"/>
            <wp:effectExtent l="19050" t="19050" r="1651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17046" cy="1036271"/>
                    </a:xfrm>
                    <a:prstGeom prst="rect">
                      <a:avLst/>
                    </a:prstGeom>
                    <a:ln>
                      <a:solidFill>
                        <a:schemeClr val="tx1"/>
                      </a:solidFill>
                    </a:ln>
                  </pic:spPr>
                </pic:pic>
              </a:graphicData>
            </a:graphic>
          </wp:inline>
        </w:drawing>
      </w:r>
    </w:p>
    <w:p w14:paraId="29CFEA29" w14:textId="38BAF800" w:rsidR="0006378D" w:rsidRDefault="0006378D" w:rsidP="00EC012E">
      <w:pPr>
        <w:pStyle w:val="Text"/>
        <w:ind w:firstLine="0"/>
        <w:jc w:val="center"/>
        <w:rPr>
          <w:b/>
          <w:i/>
          <w:sz w:val="18"/>
          <w:szCs w:val="18"/>
        </w:rPr>
      </w:pPr>
      <w:r w:rsidRPr="0006378D">
        <w:rPr>
          <w:b/>
          <w:i/>
          <w:sz w:val="18"/>
          <w:szCs w:val="18"/>
        </w:rPr>
        <w:t>Fig 24: Result of Notebook 2</w:t>
      </w:r>
    </w:p>
    <w:p w14:paraId="77C8E9AB" w14:textId="71B944DF" w:rsidR="00097690" w:rsidRDefault="00097690" w:rsidP="00AD37A9">
      <w:pPr>
        <w:pStyle w:val="Text"/>
        <w:ind w:firstLine="0"/>
        <w:rPr>
          <w:b/>
          <w:i/>
          <w:sz w:val="18"/>
          <w:szCs w:val="18"/>
        </w:rPr>
      </w:pPr>
    </w:p>
    <w:p w14:paraId="6B9413AC" w14:textId="2AC3A6A5" w:rsidR="00097690" w:rsidRDefault="00097690" w:rsidP="00AD37A9">
      <w:pPr>
        <w:pStyle w:val="Text"/>
        <w:ind w:firstLine="0"/>
        <w:rPr>
          <w:b/>
          <w:i/>
          <w:sz w:val="18"/>
          <w:szCs w:val="18"/>
        </w:rPr>
      </w:pPr>
    </w:p>
    <w:p w14:paraId="2EDCD6D8" w14:textId="77777777" w:rsidR="00097690" w:rsidRPr="0006378D" w:rsidRDefault="00097690" w:rsidP="00AD37A9">
      <w:pPr>
        <w:pStyle w:val="Text"/>
        <w:ind w:firstLine="0"/>
        <w:rPr>
          <w:b/>
          <w:i/>
          <w:sz w:val="18"/>
          <w:szCs w:val="18"/>
        </w:rPr>
      </w:pPr>
    </w:p>
    <w:p w14:paraId="2BC976C0" w14:textId="775E3946" w:rsidR="0006378D" w:rsidRPr="0006378D" w:rsidRDefault="0006378D" w:rsidP="00AD37A9">
      <w:pPr>
        <w:pStyle w:val="Text"/>
        <w:ind w:firstLine="0"/>
        <w:rPr>
          <w:i/>
          <w:u w:val="single"/>
        </w:rPr>
      </w:pPr>
      <w:r>
        <w:rPr>
          <w:i/>
          <w:u w:val="single"/>
        </w:rPr>
        <w:t xml:space="preserve">c) </w:t>
      </w:r>
      <w:r w:rsidRPr="0006378D">
        <w:rPr>
          <w:i/>
          <w:u w:val="single"/>
        </w:rPr>
        <w:t>Notebook-</w:t>
      </w:r>
      <w:r>
        <w:rPr>
          <w:i/>
          <w:u w:val="single"/>
        </w:rPr>
        <w:t>3</w:t>
      </w:r>
      <w:r w:rsidRPr="0006378D">
        <w:rPr>
          <w:i/>
          <w:u w:val="single"/>
        </w:rPr>
        <w:t xml:space="preserve"> (</w:t>
      </w:r>
      <w:r w:rsidR="00492F40">
        <w:rPr>
          <w:i/>
          <w:u w:val="single"/>
        </w:rPr>
        <w:t>Recommender System</w:t>
      </w:r>
      <w:r w:rsidRPr="0006378D">
        <w:rPr>
          <w:i/>
          <w:u w:val="single"/>
        </w:rPr>
        <w:t>):</w:t>
      </w:r>
    </w:p>
    <w:p w14:paraId="3EA99D5B" w14:textId="1B7316B5" w:rsidR="00097690" w:rsidRDefault="0006378D" w:rsidP="00AD37A9">
      <w:pPr>
        <w:pStyle w:val="Text"/>
        <w:ind w:firstLine="0"/>
      </w:pPr>
      <w:r>
        <w:t xml:space="preserve">The result of this notebooks displays the recommended job-listings for each of the </w:t>
      </w:r>
      <w:r w:rsidR="00097690">
        <w:t xml:space="preserve">candidate </w:t>
      </w:r>
      <w:r w:rsidR="00D04A31">
        <w:t>based on</w:t>
      </w:r>
      <w:r w:rsidR="00097690">
        <w:t xml:space="preserve"> the metrics we mentioned above. </w:t>
      </w:r>
    </w:p>
    <w:p w14:paraId="20B9634F" w14:textId="77777777" w:rsidR="00097690" w:rsidRDefault="00097690" w:rsidP="00AD37A9">
      <w:pPr>
        <w:pStyle w:val="Text"/>
        <w:ind w:firstLine="0"/>
      </w:pPr>
    </w:p>
    <w:p w14:paraId="66BD85DC" w14:textId="2FFBACEB" w:rsidR="00097690" w:rsidRDefault="00097690" w:rsidP="00EC012E">
      <w:pPr>
        <w:pStyle w:val="Text"/>
        <w:ind w:firstLine="0"/>
        <w:jc w:val="center"/>
        <w:rPr>
          <w:b/>
          <w:i/>
          <w:sz w:val="18"/>
          <w:szCs w:val="18"/>
        </w:rPr>
      </w:pPr>
      <w:r>
        <w:rPr>
          <w:noProof/>
        </w:rPr>
        <w:drawing>
          <wp:inline distT="0" distB="0" distL="0" distR="0" wp14:anchorId="644E0795" wp14:editId="41E4BFAA">
            <wp:extent cx="3200400" cy="1155700"/>
            <wp:effectExtent l="19050" t="19050" r="19050" b="2540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155700"/>
                    </a:xfrm>
                    <a:prstGeom prst="rect">
                      <a:avLst/>
                    </a:prstGeom>
                    <a:ln>
                      <a:solidFill>
                        <a:schemeClr val="tx1"/>
                      </a:solidFill>
                    </a:ln>
                  </pic:spPr>
                </pic:pic>
              </a:graphicData>
            </a:graphic>
          </wp:inline>
        </w:drawing>
      </w:r>
      <w:r w:rsidRPr="00097690">
        <w:rPr>
          <w:b/>
          <w:i/>
          <w:sz w:val="18"/>
          <w:szCs w:val="18"/>
        </w:rPr>
        <w:t>Fig 25: Result of Notebook 3</w:t>
      </w:r>
    </w:p>
    <w:p w14:paraId="283815F8" w14:textId="77777777" w:rsidR="00673BEB" w:rsidRDefault="00673BEB" w:rsidP="00AD37A9">
      <w:pPr>
        <w:pStyle w:val="Text"/>
        <w:ind w:firstLine="0"/>
      </w:pPr>
    </w:p>
    <w:p w14:paraId="0AAF8E02" w14:textId="43C5DCAD" w:rsidR="00673BEB" w:rsidRDefault="00673BEB" w:rsidP="00AD37A9">
      <w:pPr>
        <w:pStyle w:val="Heading1"/>
        <w:rPr>
          <w:b/>
        </w:rPr>
      </w:pPr>
      <w:r>
        <w:rPr>
          <w:b/>
        </w:rPr>
        <w:t>METRICS</w:t>
      </w:r>
    </w:p>
    <w:p w14:paraId="18AFB397" w14:textId="77777777" w:rsidR="00EA1224" w:rsidRPr="00EA1224" w:rsidRDefault="00EA1224" w:rsidP="00EA1224"/>
    <w:p w14:paraId="55339E30" w14:textId="6D0C5FA1" w:rsidR="00673BEB" w:rsidRDefault="00673BEB" w:rsidP="00EA1224">
      <w:pPr>
        <w:pStyle w:val="Text"/>
      </w:pPr>
      <w:r>
        <w:t>We have used 3 different metrics for this project</w:t>
      </w:r>
      <w:r w:rsidR="00D04A31">
        <w:br/>
      </w:r>
    </w:p>
    <w:p w14:paraId="5CE98E59" w14:textId="0E08FC43" w:rsidR="00673BEB" w:rsidRPr="00EC012E" w:rsidRDefault="00673BEB" w:rsidP="00AD37A9">
      <w:pPr>
        <w:pStyle w:val="Text"/>
        <w:numPr>
          <w:ilvl w:val="0"/>
          <w:numId w:val="45"/>
        </w:numPr>
        <w:rPr>
          <w:b/>
        </w:rPr>
      </w:pPr>
      <w:r w:rsidRPr="00EC012E">
        <w:rPr>
          <w:b/>
        </w:rPr>
        <w:t>Cosine Similarity (Similarity Score):</w:t>
      </w:r>
      <w:r w:rsidR="00AD37A9" w:rsidRPr="00EC012E">
        <w:rPr>
          <w:b/>
        </w:rPr>
        <w:t xml:space="preserve"> </w:t>
      </w:r>
    </w:p>
    <w:p w14:paraId="09C23BF5" w14:textId="1DD2DC6A" w:rsidR="00AD37A9" w:rsidRDefault="00AD37A9" w:rsidP="00AD37A9">
      <w:pPr>
        <w:pStyle w:val="Text"/>
        <w:ind w:left="720" w:firstLine="0"/>
      </w:pPr>
      <w:r>
        <w:t xml:space="preserve">Find this </w:t>
      </w:r>
      <w:r w:rsidR="00EC012E">
        <w:t>between the job skills requirement and the candidate skillset.</w:t>
      </w:r>
    </w:p>
    <w:p w14:paraId="4F22D779" w14:textId="3D5E9ADC" w:rsidR="00673BEB" w:rsidRDefault="00673BEB" w:rsidP="00EC012E">
      <w:pPr>
        <w:pStyle w:val="Text"/>
        <w:ind w:firstLine="0"/>
        <w:jc w:val="center"/>
      </w:pPr>
      <w:r>
        <w:rPr>
          <w:noProof/>
        </w:rPr>
        <w:drawing>
          <wp:inline distT="0" distB="0" distL="0" distR="0" wp14:anchorId="5879C749" wp14:editId="604E4881">
            <wp:extent cx="1631950" cy="675496"/>
            <wp:effectExtent l="19050" t="19050" r="2540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53886" cy="684576"/>
                    </a:xfrm>
                    <a:prstGeom prst="rect">
                      <a:avLst/>
                    </a:prstGeom>
                    <a:ln>
                      <a:solidFill>
                        <a:schemeClr val="tx1"/>
                      </a:solidFill>
                    </a:ln>
                  </pic:spPr>
                </pic:pic>
              </a:graphicData>
            </a:graphic>
          </wp:inline>
        </w:drawing>
      </w:r>
      <w:r w:rsidR="00D04A31">
        <w:br/>
      </w:r>
    </w:p>
    <w:p w14:paraId="755A142F" w14:textId="66E9DD04" w:rsidR="00673BEB" w:rsidRPr="00EC012E" w:rsidRDefault="00673BEB" w:rsidP="00AD37A9">
      <w:pPr>
        <w:pStyle w:val="Text"/>
        <w:numPr>
          <w:ilvl w:val="0"/>
          <w:numId w:val="45"/>
        </w:numPr>
        <w:rPr>
          <w:b/>
        </w:rPr>
      </w:pPr>
      <w:r w:rsidRPr="00EC012E">
        <w:rPr>
          <w:b/>
        </w:rPr>
        <w:t>Normalized Salary:</w:t>
      </w:r>
    </w:p>
    <w:p w14:paraId="34D0D804" w14:textId="7167C748" w:rsidR="00673BEB" w:rsidRDefault="00673BEB" w:rsidP="00EC012E">
      <w:pPr>
        <w:pStyle w:val="Text"/>
        <w:ind w:left="360" w:firstLine="0"/>
        <w:jc w:val="center"/>
      </w:pPr>
      <w:r>
        <w:rPr>
          <w:noProof/>
        </w:rPr>
        <w:drawing>
          <wp:inline distT="0" distB="0" distL="0" distR="0" wp14:anchorId="6829F496" wp14:editId="71A3FA9D">
            <wp:extent cx="2406650" cy="621241"/>
            <wp:effectExtent l="19050" t="19050" r="1270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1078" cy="630128"/>
                    </a:xfrm>
                    <a:prstGeom prst="rect">
                      <a:avLst/>
                    </a:prstGeom>
                    <a:ln>
                      <a:solidFill>
                        <a:schemeClr val="tx1"/>
                      </a:solidFill>
                    </a:ln>
                  </pic:spPr>
                </pic:pic>
              </a:graphicData>
            </a:graphic>
          </wp:inline>
        </w:drawing>
      </w:r>
      <w:r w:rsidR="00D04A31">
        <w:br/>
      </w:r>
    </w:p>
    <w:p w14:paraId="71EE3FC4" w14:textId="2F9DAA56" w:rsidR="00673BEB" w:rsidRDefault="00673BEB" w:rsidP="00AD37A9">
      <w:pPr>
        <w:pStyle w:val="Text"/>
        <w:ind w:left="404"/>
      </w:pPr>
      <w:r w:rsidRPr="00EC012E">
        <w:rPr>
          <w:b/>
        </w:rPr>
        <w:t>Normalized Rating</w:t>
      </w:r>
      <w:r>
        <w:t>:</w:t>
      </w:r>
    </w:p>
    <w:p w14:paraId="7ED6AE9F" w14:textId="3554FB6F" w:rsidR="00673BEB" w:rsidRDefault="00673BEB" w:rsidP="00EC012E">
      <w:pPr>
        <w:pStyle w:val="Text"/>
        <w:ind w:left="360" w:firstLine="0"/>
        <w:jc w:val="center"/>
      </w:pPr>
      <w:r>
        <w:rPr>
          <w:noProof/>
        </w:rPr>
        <w:drawing>
          <wp:inline distT="0" distB="0" distL="0" distR="0" wp14:anchorId="6711EF63" wp14:editId="4774C660">
            <wp:extent cx="2480668" cy="647700"/>
            <wp:effectExtent l="19050" t="19050" r="1524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9697" cy="663112"/>
                    </a:xfrm>
                    <a:prstGeom prst="rect">
                      <a:avLst/>
                    </a:prstGeom>
                    <a:ln>
                      <a:solidFill>
                        <a:schemeClr val="tx1"/>
                      </a:solidFill>
                    </a:ln>
                  </pic:spPr>
                </pic:pic>
              </a:graphicData>
            </a:graphic>
          </wp:inline>
        </w:drawing>
      </w:r>
      <w:r w:rsidR="00D04A31">
        <w:br/>
      </w:r>
    </w:p>
    <w:p w14:paraId="20681843" w14:textId="75D7A61B" w:rsidR="00673BEB" w:rsidRPr="00EC012E" w:rsidRDefault="00673BEB" w:rsidP="00AD37A9">
      <w:pPr>
        <w:pStyle w:val="Text"/>
        <w:numPr>
          <w:ilvl w:val="0"/>
          <w:numId w:val="45"/>
        </w:numPr>
        <w:rPr>
          <w:b/>
        </w:rPr>
      </w:pPr>
      <w:r w:rsidRPr="00EC012E">
        <w:rPr>
          <w:b/>
        </w:rPr>
        <w:t>Total Score:</w:t>
      </w:r>
    </w:p>
    <w:p w14:paraId="4BF73F21" w14:textId="514E3D2D" w:rsidR="00673BEB" w:rsidRDefault="00D04A31" w:rsidP="00AD37A9">
      <w:pPr>
        <w:pStyle w:val="Text"/>
      </w:pPr>
      <w:r>
        <w:rPr>
          <w:noProof/>
        </w:rPr>
        <w:drawing>
          <wp:inline distT="0" distB="0" distL="0" distR="0" wp14:anchorId="418DCEF9" wp14:editId="04DB8822">
            <wp:extent cx="3086100" cy="368300"/>
            <wp:effectExtent l="19050" t="19050" r="1905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1" t="24236" r="2205" b="33002"/>
                    <a:stretch/>
                  </pic:blipFill>
                  <pic:spPr bwMode="auto">
                    <a:xfrm>
                      <a:off x="0" y="0"/>
                      <a:ext cx="3086100" cy="3683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D32EC9" w14:textId="1EF4235E" w:rsidR="00673BEB" w:rsidRDefault="00673BEB" w:rsidP="00AD37A9">
      <w:pPr>
        <w:pStyle w:val="Text"/>
        <w:ind w:firstLine="0"/>
      </w:pPr>
    </w:p>
    <w:p w14:paraId="4A88E059" w14:textId="4B62FC06" w:rsidR="00E97B99" w:rsidRDefault="00097690" w:rsidP="00AD37A9">
      <w:pPr>
        <w:pStyle w:val="Heading1"/>
        <w:rPr>
          <w:b/>
        </w:rPr>
      </w:pPr>
      <w:r w:rsidRPr="00DE7EA4">
        <w:rPr>
          <w:b/>
        </w:rPr>
        <w:t>CONCLUSION</w:t>
      </w:r>
    </w:p>
    <w:p w14:paraId="2F6B55C3" w14:textId="77777777" w:rsidR="00EA1224" w:rsidRPr="00EA1224" w:rsidRDefault="00EA1224" w:rsidP="00EA1224"/>
    <w:p w14:paraId="70119A3C" w14:textId="7E8B5936" w:rsidR="00097690" w:rsidRDefault="00097690" w:rsidP="00AD37A9">
      <w:pPr>
        <w:pStyle w:val="Text"/>
      </w:pPr>
      <w:r>
        <w:t xml:space="preserve">Our project concludes with a Recommendation System which can recommend job-postings posted on a job-board (GlassDoor) to a candidate </w:t>
      </w:r>
      <w:r w:rsidR="00AD37A9">
        <w:t>which the candidate should focus on applying by finding the similarity between the candidate’s skillset and skills in the job description</w:t>
      </w:r>
      <w:r>
        <w:t xml:space="preserve">. We also considered Salary and Ratings as a criterion to filter out postings for a </w:t>
      </w:r>
      <w:r>
        <w:t xml:space="preserve">candidate. We achieved this Recommender System with the help of Cosine Similarity metric. </w:t>
      </w:r>
    </w:p>
    <w:p w14:paraId="56C0FED2" w14:textId="74BD1426" w:rsidR="00097690" w:rsidRDefault="00097690" w:rsidP="00AD37A9">
      <w:pPr>
        <w:pStyle w:val="Text"/>
      </w:pPr>
      <w:r>
        <w:t>We can further extend the scope and working of this Recommender System by utilizing it for more job-boards and postings. We can make use of multiple criterion</w:t>
      </w:r>
      <w:r w:rsidR="00D04A31">
        <w:t>.</w:t>
      </w:r>
    </w:p>
    <w:p w14:paraId="22984BC6" w14:textId="77777777" w:rsidR="00D04A31" w:rsidRDefault="00D04A31" w:rsidP="00AD37A9">
      <w:pPr>
        <w:pStyle w:val="Text"/>
        <w:ind w:firstLine="0"/>
      </w:pPr>
    </w:p>
    <w:p w14:paraId="4AC90A33" w14:textId="49F965BE" w:rsidR="0076355A" w:rsidRDefault="00097690" w:rsidP="00AD37A9">
      <w:pPr>
        <w:pStyle w:val="Heading1"/>
        <w:rPr>
          <w:b/>
        </w:rPr>
      </w:pPr>
      <w:r w:rsidRPr="00DE7EA4">
        <w:rPr>
          <w:b/>
        </w:rPr>
        <w:t>REFERENCES</w:t>
      </w:r>
    </w:p>
    <w:p w14:paraId="3BB6461B" w14:textId="77777777" w:rsidR="008F0B1D" w:rsidRDefault="008F0B1D" w:rsidP="00AD37A9">
      <w:pPr>
        <w:pStyle w:val="References"/>
        <w:numPr>
          <w:ilvl w:val="0"/>
          <w:numId w:val="0"/>
        </w:numPr>
        <w:rPr>
          <w:sz w:val="20"/>
          <w:szCs w:val="20"/>
        </w:rPr>
      </w:pPr>
    </w:p>
    <w:p w14:paraId="2BB99429" w14:textId="77777777" w:rsidR="008333B8" w:rsidRPr="00D04A31" w:rsidRDefault="008333B8" w:rsidP="00AD37A9">
      <w:pPr>
        <w:pStyle w:val="References"/>
        <w:rPr>
          <w:sz w:val="20"/>
          <w:szCs w:val="20"/>
        </w:rPr>
      </w:pPr>
      <w:r w:rsidRPr="00D04A31">
        <w:rPr>
          <w:sz w:val="20"/>
          <w:szCs w:val="20"/>
        </w:rPr>
        <w:t>Shaha Alotaibi, “A Survey of Job Recommender Systems”, ResearchGate [Online]</w:t>
      </w:r>
    </w:p>
    <w:p w14:paraId="0975BF24" w14:textId="77777777" w:rsidR="008333B8" w:rsidRPr="00D04A31" w:rsidRDefault="008333B8" w:rsidP="00AD37A9">
      <w:pPr>
        <w:pStyle w:val="References"/>
        <w:numPr>
          <w:ilvl w:val="0"/>
          <w:numId w:val="0"/>
        </w:numPr>
        <w:ind w:left="1170"/>
        <w:rPr>
          <w:sz w:val="20"/>
          <w:szCs w:val="20"/>
        </w:rPr>
      </w:pPr>
      <w:r w:rsidRPr="00D04A31">
        <w:rPr>
          <w:sz w:val="20"/>
          <w:szCs w:val="20"/>
        </w:rPr>
        <w:t>https://www.researchgate.net/publication/272802616_A_survey_of_job_recommender_systems</w:t>
      </w:r>
    </w:p>
    <w:p w14:paraId="11729A17" w14:textId="77777777" w:rsidR="008333B8" w:rsidRPr="00D04A31" w:rsidRDefault="008333B8" w:rsidP="00AD37A9">
      <w:pPr>
        <w:pStyle w:val="References"/>
        <w:rPr>
          <w:sz w:val="20"/>
          <w:szCs w:val="20"/>
        </w:rPr>
      </w:pPr>
      <w:r w:rsidRPr="00D04A31">
        <w:rPr>
          <w:sz w:val="20"/>
          <w:szCs w:val="20"/>
        </w:rPr>
        <w:t>Web Scrapping, WebHarvy [Online]</w:t>
      </w:r>
    </w:p>
    <w:p w14:paraId="748E2EAE" w14:textId="55B21DFF" w:rsidR="008333B8" w:rsidRPr="00D04A31" w:rsidRDefault="008333B8" w:rsidP="00AD37A9">
      <w:pPr>
        <w:pStyle w:val="References"/>
        <w:numPr>
          <w:ilvl w:val="0"/>
          <w:numId w:val="0"/>
        </w:numPr>
        <w:ind w:left="1170"/>
        <w:rPr>
          <w:sz w:val="20"/>
          <w:szCs w:val="20"/>
        </w:rPr>
      </w:pPr>
      <w:r w:rsidRPr="00D04A31">
        <w:rPr>
          <w:sz w:val="20"/>
          <w:szCs w:val="20"/>
        </w:rPr>
        <w:t>https://www.webharvy.com/articles/what-is-web-scraping.html</w:t>
      </w:r>
    </w:p>
    <w:p w14:paraId="0A5B87E3" w14:textId="77777777" w:rsidR="008333B8" w:rsidRPr="00D04A31" w:rsidRDefault="008333B8" w:rsidP="00AD37A9">
      <w:pPr>
        <w:pStyle w:val="References"/>
        <w:rPr>
          <w:sz w:val="20"/>
          <w:szCs w:val="20"/>
        </w:rPr>
      </w:pPr>
      <w:r w:rsidRPr="00D04A31">
        <w:rPr>
          <w:sz w:val="20"/>
          <w:szCs w:val="20"/>
        </w:rPr>
        <w:t>WebScraping in Python using Selenium-BeautifulSoup-Pandas, Medium [Online]</w:t>
      </w:r>
    </w:p>
    <w:p w14:paraId="57BEAA84" w14:textId="18599F9A" w:rsidR="008333B8" w:rsidRPr="00D04A31" w:rsidRDefault="008333B8" w:rsidP="00AD37A9">
      <w:pPr>
        <w:pStyle w:val="References"/>
        <w:numPr>
          <w:ilvl w:val="0"/>
          <w:numId w:val="0"/>
        </w:numPr>
        <w:ind w:left="1170"/>
        <w:rPr>
          <w:sz w:val="20"/>
          <w:szCs w:val="20"/>
        </w:rPr>
      </w:pPr>
      <w:r w:rsidRPr="00D04A31">
        <w:rPr>
          <w:sz w:val="20"/>
          <w:szCs w:val="20"/>
        </w:rPr>
        <w:t>https://medium.freecodecamp.org/better-web-scraping-in-python-with-selenium-beautiful-soup-and-pandas-d6390592e251</w:t>
      </w:r>
    </w:p>
    <w:p w14:paraId="33E3A55B" w14:textId="42A4D908" w:rsidR="00FD0789" w:rsidRPr="00D04A31" w:rsidRDefault="00FD0789" w:rsidP="00AD37A9">
      <w:pPr>
        <w:pStyle w:val="References"/>
        <w:rPr>
          <w:sz w:val="20"/>
          <w:szCs w:val="20"/>
        </w:rPr>
      </w:pPr>
      <w:r w:rsidRPr="00D04A31">
        <w:rPr>
          <w:sz w:val="20"/>
          <w:szCs w:val="20"/>
        </w:rPr>
        <w:t>Jeffery Fosset Blog, “Tokenizing Raw Text in Python” [Online]</w:t>
      </w:r>
    </w:p>
    <w:p w14:paraId="202EB100" w14:textId="2842EA60" w:rsidR="00FD0789" w:rsidRPr="00D04A31" w:rsidRDefault="00FD0789" w:rsidP="00AD37A9">
      <w:pPr>
        <w:pStyle w:val="References"/>
        <w:numPr>
          <w:ilvl w:val="0"/>
          <w:numId w:val="0"/>
        </w:numPr>
        <w:ind w:left="1170"/>
        <w:rPr>
          <w:sz w:val="20"/>
          <w:szCs w:val="20"/>
        </w:rPr>
      </w:pPr>
      <w:r w:rsidRPr="00D04A31">
        <w:rPr>
          <w:sz w:val="20"/>
          <w:szCs w:val="20"/>
        </w:rPr>
        <w:t xml:space="preserve">http://jeffreyfossett.com/2014/04/25/tokenizing-raw-text-in-python.html </w:t>
      </w:r>
    </w:p>
    <w:p w14:paraId="28DC1A4E" w14:textId="17D668F1" w:rsidR="00FD0789" w:rsidRPr="00D04A31" w:rsidRDefault="00FD0789" w:rsidP="00AD37A9">
      <w:pPr>
        <w:pStyle w:val="References"/>
        <w:rPr>
          <w:sz w:val="20"/>
          <w:szCs w:val="20"/>
        </w:rPr>
      </w:pPr>
      <w:r w:rsidRPr="00D04A31">
        <w:rPr>
          <w:sz w:val="20"/>
          <w:szCs w:val="20"/>
        </w:rPr>
        <w:t>Martina Pugliese, “English Stopwords and Python Libraries”, GitHub [Online]</w:t>
      </w:r>
    </w:p>
    <w:p w14:paraId="2E89D452" w14:textId="271F7F7F" w:rsidR="00FD0789" w:rsidRPr="00D04A31" w:rsidRDefault="00FD0789" w:rsidP="00AD37A9">
      <w:pPr>
        <w:pStyle w:val="References"/>
        <w:numPr>
          <w:ilvl w:val="0"/>
          <w:numId w:val="0"/>
        </w:numPr>
        <w:ind w:left="1170"/>
        <w:rPr>
          <w:sz w:val="20"/>
          <w:szCs w:val="20"/>
        </w:rPr>
      </w:pPr>
      <w:r w:rsidRPr="00D04A31">
        <w:rPr>
          <w:sz w:val="20"/>
          <w:szCs w:val="20"/>
        </w:rPr>
        <w:t>https://martinapugliese.github.io/english-stopwords/</w:t>
      </w:r>
    </w:p>
    <w:p w14:paraId="57425A57" w14:textId="77777777" w:rsidR="00FD0789" w:rsidRPr="00D04A31" w:rsidRDefault="00FD0789" w:rsidP="00AD37A9">
      <w:pPr>
        <w:pStyle w:val="References"/>
        <w:rPr>
          <w:sz w:val="20"/>
          <w:szCs w:val="20"/>
        </w:rPr>
      </w:pPr>
      <w:r w:rsidRPr="00D04A31">
        <w:rPr>
          <w:sz w:val="20"/>
          <w:szCs w:val="20"/>
        </w:rPr>
        <w:t>Recommender System, Wikipedia [Online]</w:t>
      </w:r>
    </w:p>
    <w:p w14:paraId="74797D47" w14:textId="77777777" w:rsidR="00FD0789" w:rsidRPr="00D04A31" w:rsidRDefault="00FD0789" w:rsidP="00AD37A9">
      <w:pPr>
        <w:pStyle w:val="References"/>
        <w:numPr>
          <w:ilvl w:val="0"/>
          <w:numId w:val="0"/>
        </w:numPr>
        <w:ind w:left="1170"/>
        <w:rPr>
          <w:sz w:val="20"/>
          <w:szCs w:val="20"/>
        </w:rPr>
      </w:pPr>
      <w:r w:rsidRPr="00D04A31">
        <w:rPr>
          <w:sz w:val="20"/>
          <w:szCs w:val="20"/>
        </w:rPr>
        <w:t>https://en.wikipedia.org/wiki/Recommender_system</w:t>
      </w:r>
    </w:p>
    <w:p w14:paraId="48C0CE7C" w14:textId="2A09B312" w:rsidR="008F0B1D" w:rsidRPr="00D04A31" w:rsidRDefault="00FD0789" w:rsidP="00AD37A9">
      <w:pPr>
        <w:pStyle w:val="References"/>
        <w:rPr>
          <w:spacing w:val="-1"/>
          <w:sz w:val="20"/>
          <w:szCs w:val="20"/>
        </w:rPr>
      </w:pPr>
      <w:r w:rsidRPr="00D04A31">
        <w:rPr>
          <w:sz w:val="20"/>
          <w:szCs w:val="20"/>
        </w:rPr>
        <w:t>Song Recommendation System using Cosine Similarity and Euclidian Distance, Medium [Online]</w:t>
      </w:r>
      <w:r w:rsidRPr="00D04A31">
        <w:rPr>
          <w:sz w:val="20"/>
          <w:szCs w:val="20"/>
        </w:rPr>
        <w:br/>
        <w:t>https://medium.com/@mark.rethana/building-a-song-recommendation-system-using-cosine-similarity-and-euclidian-distance-748fdfc832fd</w:t>
      </w:r>
      <w:r w:rsidR="008F0B1D" w:rsidRPr="00D04A31">
        <w:rPr>
          <w:spacing w:val="6"/>
          <w:sz w:val="20"/>
          <w:szCs w:val="20"/>
        </w:rPr>
        <w:t>W</w:t>
      </w:r>
    </w:p>
    <w:p w14:paraId="3BCB2E10" w14:textId="77777777" w:rsidR="008F0B1D" w:rsidRDefault="008F0B1D" w:rsidP="00AD37A9">
      <w:pPr>
        <w:pStyle w:val="References"/>
        <w:numPr>
          <w:ilvl w:val="0"/>
          <w:numId w:val="0"/>
        </w:numPr>
        <w:ind w:left="1170" w:hanging="360"/>
        <w:rPr>
          <w:sz w:val="18"/>
          <w:szCs w:val="18"/>
        </w:rPr>
      </w:pPr>
    </w:p>
    <w:p w14:paraId="7578FC83" w14:textId="77777777" w:rsidR="008F0B1D" w:rsidRDefault="008F0B1D" w:rsidP="00AD37A9">
      <w:pPr>
        <w:pStyle w:val="References"/>
        <w:numPr>
          <w:ilvl w:val="0"/>
          <w:numId w:val="0"/>
        </w:numPr>
        <w:ind w:left="1170" w:hanging="360"/>
        <w:rPr>
          <w:sz w:val="18"/>
          <w:szCs w:val="18"/>
        </w:rPr>
      </w:pPr>
    </w:p>
    <w:p w14:paraId="612C0886" w14:textId="77777777" w:rsidR="008F0B1D" w:rsidRDefault="008F0B1D" w:rsidP="00AD37A9">
      <w:pPr>
        <w:pStyle w:val="References"/>
        <w:numPr>
          <w:ilvl w:val="0"/>
          <w:numId w:val="0"/>
        </w:numPr>
        <w:ind w:left="1170" w:hanging="360"/>
        <w:rPr>
          <w:sz w:val="18"/>
          <w:szCs w:val="18"/>
        </w:rPr>
      </w:pPr>
    </w:p>
    <w:p w14:paraId="2229F85B" w14:textId="77777777" w:rsidR="008F0B1D" w:rsidRDefault="008F0B1D" w:rsidP="00AD37A9">
      <w:pPr>
        <w:pStyle w:val="References"/>
        <w:numPr>
          <w:ilvl w:val="0"/>
          <w:numId w:val="0"/>
        </w:numPr>
        <w:ind w:left="1170" w:hanging="360"/>
        <w:rPr>
          <w:sz w:val="18"/>
          <w:szCs w:val="18"/>
        </w:rPr>
      </w:pPr>
    </w:p>
    <w:p w14:paraId="37B55F13" w14:textId="77777777" w:rsidR="008F0B1D" w:rsidRDefault="008F0B1D" w:rsidP="00AD37A9">
      <w:pPr>
        <w:pStyle w:val="References"/>
        <w:numPr>
          <w:ilvl w:val="0"/>
          <w:numId w:val="0"/>
        </w:numPr>
        <w:ind w:left="1170" w:hanging="360"/>
        <w:rPr>
          <w:sz w:val="18"/>
          <w:szCs w:val="18"/>
        </w:rPr>
      </w:pPr>
    </w:p>
    <w:p w14:paraId="48BF981C" w14:textId="77777777" w:rsidR="008F0B1D" w:rsidRDefault="008F0B1D" w:rsidP="00AD37A9">
      <w:pPr>
        <w:pStyle w:val="References"/>
        <w:numPr>
          <w:ilvl w:val="0"/>
          <w:numId w:val="0"/>
        </w:numPr>
        <w:ind w:left="1170" w:hanging="360"/>
        <w:rPr>
          <w:sz w:val="18"/>
          <w:szCs w:val="18"/>
        </w:rPr>
      </w:pPr>
    </w:p>
    <w:p w14:paraId="7367A4D8" w14:textId="77777777" w:rsidR="008F0B1D" w:rsidRDefault="008F0B1D" w:rsidP="00AD37A9">
      <w:pPr>
        <w:pStyle w:val="References"/>
        <w:numPr>
          <w:ilvl w:val="0"/>
          <w:numId w:val="0"/>
        </w:numPr>
        <w:ind w:left="1170" w:hanging="360"/>
        <w:rPr>
          <w:sz w:val="18"/>
          <w:szCs w:val="18"/>
        </w:rPr>
      </w:pPr>
    </w:p>
    <w:p w14:paraId="2FD926F6" w14:textId="77777777" w:rsidR="008F0B1D" w:rsidRDefault="008F0B1D" w:rsidP="00AD37A9">
      <w:pPr>
        <w:pStyle w:val="References"/>
        <w:numPr>
          <w:ilvl w:val="0"/>
          <w:numId w:val="0"/>
        </w:numPr>
        <w:ind w:left="1170" w:hanging="360"/>
        <w:rPr>
          <w:sz w:val="18"/>
          <w:szCs w:val="18"/>
        </w:rPr>
      </w:pPr>
    </w:p>
    <w:p w14:paraId="1800C944" w14:textId="77777777" w:rsidR="008F0B1D" w:rsidRDefault="008F0B1D" w:rsidP="00AD37A9">
      <w:pPr>
        <w:pStyle w:val="References"/>
        <w:numPr>
          <w:ilvl w:val="0"/>
          <w:numId w:val="0"/>
        </w:numPr>
        <w:ind w:left="1170" w:hanging="360"/>
        <w:rPr>
          <w:sz w:val="18"/>
          <w:szCs w:val="18"/>
        </w:rPr>
      </w:pPr>
    </w:p>
    <w:p w14:paraId="33BD9310" w14:textId="77777777" w:rsidR="00B65BD3" w:rsidRDefault="00B65BD3" w:rsidP="00AD37A9">
      <w:pPr>
        <w:pStyle w:val="FigureCaption"/>
        <w:rPr>
          <w:sz w:val="20"/>
          <w:szCs w:val="20"/>
        </w:rPr>
      </w:pPr>
    </w:p>
    <w:p w14:paraId="0ABFADEC" w14:textId="77777777" w:rsidR="00B65BD3" w:rsidRDefault="00B65BD3" w:rsidP="00AD37A9">
      <w:pPr>
        <w:pStyle w:val="FigureCaption"/>
        <w:rPr>
          <w:sz w:val="20"/>
          <w:szCs w:val="20"/>
        </w:rPr>
      </w:pPr>
    </w:p>
    <w:p w14:paraId="767FF9CB" w14:textId="77777777" w:rsidR="00E96A3A" w:rsidRPr="00E96A3A" w:rsidRDefault="00E96A3A" w:rsidP="00AD37A9">
      <w:pPr>
        <w:pStyle w:val="FigureCaption"/>
        <w:rPr>
          <w:sz w:val="20"/>
          <w:szCs w:val="20"/>
        </w:rPr>
      </w:pPr>
      <w:r>
        <w:rPr>
          <w:b/>
          <w:bCs/>
        </w:rPr>
        <w:br/>
      </w:r>
    </w:p>
    <w:p w14:paraId="06FA0F52" w14:textId="77777777" w:rsidR="00D716BA" w:rsidRDefault="00D716BA" w:rsidP="00AD37A9">
      <w:pPr>
        <w:autoSpaceDE w:val="0"/>
        <w:autoSpaceDN w:val="0"/>
        <w:adjustRightInd w:val="0"/>
        <w:jc w:val="both"/>
        <w:rPr>
          <w:rFonts w:ascii="Times-Roman" w:hAnsi="Times-Roman" w:cs="Times-Roman"/>
        </w:rPr>
      </w:pPr>
    </w:p>
    <w:p w14:paraId="422A6DF1" w14:textId="77777777" w:rsidR="00E96A3A" w:rsidRDefault="00E96A3A" w:rsidP="00AD37A9">
      <w:pPr>
        <w:autoSpaceDE w:val="0"/>
        <w:autoSpaceDN w:val="0"/>
        <w:adjustRightInd w:val="0"/>
        <w:jc w:val="both"/>
        <w:rPr>
          <w:rFonts w:ascii="Times-Roman" w:hAnsi="Times-Roman" w:cs="Times-Roman"/>
        </w:rPr>
      </w:pPr>
    </w:p>
    <w:p w14:paraId="70C89662" w14:textId="77777777" w:rsidR="00B65BD3" w:rsidRDefault="00B65BD3" w:rsidP="00AD37A9">
      <w:pPr>
        <w:autoSpaceDE w:val="0"/>
        <w:autoSpaceDN w:val="0"/>
        <w:adjustRightInd w:val="0"/>
        <w:jc w:val="both"/>
        <w:rPr>
          <w:rFonts w:ascii="Times-Roman" w:hAnsi="Times-Roman" w:cs="Times-Roman"/>
        </w:rPr>
      </w:pPr>
    </w:p>
    <w:p w14:paraId="5A3E13A7" w14:textId="77777777" w:rsidR="00B65BD3" w:rsidRDefault="00B65BD3" w:rsidP="00AD37A9">
      <w:pPr>
        <w:autoSpaceDE w:val="0"/>
        <w:autoSpaceDN w:val="0"/>
        <w:adjustRightInd w:val="0"/>
        <w:jc w:val="both"/>
        <w:rPr>
          <w:rFonts w:ascii="Times-Roman" w:hAnsi="Times-Roman" w:cs="Times-Roman"/>
        </w:rPr>
      </w:pPr>
    </w:p>
    <w:p w14:paraId="1A84D6CC" w14:textId="77777777" w:rsidR="00B65BD3" w:rsidRDefault="00B65BD3" w:rsidP="00AD37A9">
      <w:pPr>
        <w:autoSpaceDE w:val="0"/>
        <w:autoSpaceDN w:val="0"/>
        <w:adjustRightInd w:val="0"/>
        <w:jc w:val="both"/>
        <w:rPr>
          <w:rFonts w:ascii="Times-Roman" w:hAnsi="Times-Roman" w:cs="Times-Roman"/>
        </w:rPr>
      </w:pPr>
    </w:p>
    <w:p w14:paraId="7530FD83" w14:textId="77777777" w:rsidR="00B65BD3" w:rsidRDefault="00B65BD3" w:rsidP="00AD37A9">
      <w:pPr>
        <w:autoSpaceDE w:val="0"/>
        <w:autoSpaceDN w:val="0"/>
        <w:adjustRightInd w:val="0"/>
        <w:jc w:val="both"/>
        <w:rPr>
          <w:rFonts w:ascii="Times-Roman" w:hAnsi="Times-Roman" w:cs="Times-Roman"/>
        </w:rPr>
      </w:pPr>
    </w:p>
    <w:p w14:paraId="737A8DA3" w14:textId="77777777" w:rsidR="00B65BD3" w:rsidRDefault="00B65BD3" w:rsidP="00AD37A9">
      <w:pPr>
        <w:autoSpaceDE w:val="0"/>
        <w:autoSpaceDN w:val="0"/>
        <w:adjustRightInd w:val="0"/>
        <w:jc w:val="both"/>
        <w:rPr>
          <w:rFonts w:ascii="Times-Roman" w:hAnsi="Times-Roman" w:cs="Times-Roman"/>
        </w:rPr>
      </w:pPr>
    </w:p>
    <w:p w14:paraId="3F989A94" w14:textId="77777777" w:rsidR="00B65BD3" w:rsidRPr="008E0645" w:rsidRDefault="00B65BD3" w:rsidP="00AD37A9">
      <w:pPr>
        <w:autoSpaceDE w:val="0"/>
        <w:autoSpaceDN w:val="0"/>
        <w:adjustRightInd w:val="0"/>
        <w:jc w:val="both"/>
        <w:rPr>
          <w:rFonts w:ascii="Times-Roman" w:hAnsi="Times-Roman" w:cs="Times-Roman"/>
        </w:rPr>
      </w:pPr>
      <w:bookmarkStart w:id="0" w:name="_GoBack"/>
      <w:bookmarkEnd w:id="0"/>
    </w:p>
    <w:sectPr w:rsidR="00B65BD3" w:rsidRPr="008E0645" w:rsidSect="00143F2E">
      <w:headerReference w:type="default" r:id="rId36"/>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E7020C" w14:textId="77777777" w:rsidR="009F38C6" w:rsidRDefault="009F38C6">
      <w:r>
        <w:separator/>
      </w:r>
    </w:p>
  </w:endnote>
  <w:endnote w:type="continuationSeparator" w:id="0">
    <w:p w14:paraId="0B9DA4F2" w14:textId="77777777" w:rsidR="009F38C6" w:rsidRDefault="009F38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272CB" w14:textId="77777777" w:rsidR="009F38C6" w:rsidRDefault="009F38C6"/>
  </w:footnote>
  <w:footnote w:type="continuationSeparator" w:id="0">
    <w:p w14:paraId="432799BC" w14:textId="77777777" w:rsidR="009F38C6" w:rsidRDefault="009F38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3803187"/>
      <w:docPartObj>
        <w:docPartGallery w:val="Page Numbers (Top of Page)"/>
        <w:docPartUnique/>
      </w:docPartObj>
    </w:sdtPr>
    <w:sdtEndPr>
      <w:rPr>
        <w:noProof/>
      </w:rPr>
    </w:sdtEndPr>
    <w:sdtContent>
      <w:p w14:paraId="6DE0AA02" w14:textId="5FA5041C" w:rsidR="00F46219" w:rsidRDefault="00F4621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A4A5FFB" w14:textId="77777777" w:rsidR="00FB509F" w:rsidRDefault="00FB509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25F53D1"/>
    <w:multiLevelType w:val="hybridMultilevel"/>
    <w:tmpl w:val="1478AB44"/>
    <w:lvl w:ilvl="0" w:tplc="5A307E62">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8"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192537"/>
    <w:multiLevelType w:val="hybridMultilevel"/>
    <w:tmpl w:val="C07E3C82"/>
    <w:lvl w:ilvl="0" w:tplc="B590CFB8">
      <w:start w:val="1"/>
      <w:numFmt w:val="decimal"/>
      <w:lvlText w:val="[%1]"/>
      <w:lvlJc w:val="left"/>
      <w:pPr>
        <w:ind w:left="15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377EC"/>
    <w:multiLevelType w:val="hybridMultilevel"/>
    <w:tmpl w:val="C7162108"/>
    <w:lvl w:ilvl="0" w:tplc="0409000F">
      <w:start w:val="1"/>
      <w:numFmt w:val="decimal"/>
      <w:lvlText w:val="%1."/>
      <w:lvlJc w:val="left"/>
      <w:pPr>
        <w:ind w:left="1580" w:hanging="360"/>
      </w:p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21"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2"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3" w15:restartNumberingAfterBreak="0">
    <w:nsid w:val="3E6C0602"/>
    <w:multiLevelType w:val="hybridMultilevel"/>
    <w:tmpl w:val="510235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6"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8" w15:restartNumberingAfterBreak="0">
    <w:nsid w:val="51211794"/>
    <w:multiLevelType w:val="hybridMultilevel"/>
    <w:tmpl w:val="CF14D0A0"/>
    <w:lvl w:ilvl="0" w:tplc="CAA01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1"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7"/>
  </w:num>
  <w:num w:numId="3">
    <w:abstractNumId w:val="17"/>
    <w:lvlOverride w:ilvl="0">
      <w:lvl w:ilvl="0">
        <w:start w:val="1"/>
        <w:numFmt w:val="decimal"/>
        <w:lvlText w:val="%1."/>
        <w:legacy w:legacy="1" w:legacySpace="0" w:legacyIndent="360"/>
        <w:lvlJc w:val="left"/>
        <w:pPr>
          <w:ind w:left="360" w:hanging="360"/>
        </w:pPr>
      </w:lvl>
    </w:lvlOverride>
  </w:num>
  <w:num w:numId="4">
    <w:abstractNumId w:val="17"/>
    <w:lvlOverride w:ilvl="0">
      <w:lvl w:ilvl="0">
        <w:start w:val="1"/>
        <w:numFmt w:val="decimal"/>
        <w:lvlText w:val="%1."/>
        <w:legacy w:legacy="1" w:legacySpace="0" w:legacyIndent="360"/>
        <w:lvlJc w:val="left"/>
        <w:pPr>
          <w:ind w:left="360" w:hanging="360"/>
        </w:pPr>
      </w:lvl>
    </w:lvlOverride>
  </w:num>
  <w:num w:numId="5">
    <w:abstractNumId w:val="17"/>
    <w:lvlOverride w:ilvl="0">
      <w:lvl w:ilvl="0">
        <w:start w:val="1"/>
        <w:numFmt w:val="decimal"/>
        <w:lvlText w:val="%1."/>
        <w:legacy w:legacy="1" w:legacySpace="0" w:legacyIndent="360"/>
        <w:lvlJc w:val="left"/>
        <w:pPr>
          <w:ind w:left="360" w:hanging="360"/>
        </w:pPr>
      </w:lvl>
    </w:lvlOverride>
  </w:num>
  <w:num w:numId="6">
    <w:abstractNumId w:val="25"/>
  </w:num>
  <w:num w:numId="7">
    <w:abstractNumId w:val="25"/>
    <w:lvlOverride w:ilvl="0">
      <w:lvl w:ilvl="0">
        <w:start w:val="1"/>
        <w:numFmt w:val="decimal"/>
        <w:lvlText w:val="%1."/>
        <w:legacy w:legacy="1" w:legacySpace="0" w:legacyIndent="360"/>
        <w:lvlJc w:val="left"/>
        <w:pPr>
          <w:ind w:left="360" w:hanging="360"/>
        </w:pPr>
      </w:lvl>
    </w:lvlOverride>
  </w:num>
  <w:num w:numId="8">
    <w:abstractNumId w:val="25"/>
    <w:lvlOverride w:ilvl="0">
      <w:lvl w:ilvl="0">
        <w:start w:val="1"/>
        <w:numFmt w:val="decimal"/>
        <w:lvlText w:val="%1."/>
        <w:legacy w:legacy="1" w:legacySpace="0" w:legacyIndent="360"/>
        <w:lvlJc w:val="left"/>
        <w:pPr>
          <w:ind w:left="360" w:hanging="360"/>
        </w:pPr>
      </w:lvl>
    </w:lvlOverride>
  </w:num>
  <w:num w:numId="9">
    <w:abstractNumId w:val="25"/>
    <w:lvlOverride w:ilvl="0">
      <w:lvl w:ilvl="0">
        <w:start w:val="1"/>
        <w:numFmt w:val="decimal"/>
        <w:lvlText w:val="%1."/>
        <w:legacy w:legacy="1" w:legacySpace="0" w:legacyIndent="360"/>
        <w:lvlJc w:val="left"/>
        <w:pPr>
          <w:ind w:left="360" w:hanging="360"/>
        </w:pPr>
      </w:lvl>
    </w:lvlOverride>
  </w:num>
  <w:num w:numId="10">
    <w:abstractNumId w:val="25"/>
    <w:lvlOverride w:ilvl="0">
      <w:lvl w:ilvl="0">
        <w:start w:val="1"/>
        <w:numFmt w:val="decimal"/>
        <w:lvlText w:val="%1."/>
        <w:legacy w:legacy="1" w:legacySpace="0" w:legacyIndent="360"/>
        <w:lvlJc w:val="left"/>
        <w:pPr>
          <w:ind w:left="360" w:hanging="360"/>
        </w:pPr>
      </w:lvl>
    </w:lvlOverride>
  </w:num>
  <w:num w:numId="11">
    <w:abstractNumId w:val="25"/>
    <w:lvlOverride w:ilvl="0">
      <w:lvl w:ilvl="0">
        <w:start w:val="1"/>
        <w:numFmt w:val="decimal"/>
        <w:lvlText w:val="%1."/>
        <w:legacy w:legacy="1" w:legacySpace="0" w:legacyIndent="360"/>
        <w:lvlJc w:val="left"/>
        <w:pPr>
          <w:ind w:left="360" w:hanging="360"/>
        </w:pPr>
      </w:lvl>
    </w:lvlOverride>
  </w:num>
  <w:num w:numId="12">
    <w:abstractNumId w:val="21"/>
  </w:num>
  <w:num w:numId="13">
    <w:abstractNumId w:val="13"/>
  </w:num>
  <w:num w:numId="14">
    <w:abstractNumId w:val="29"/>
  </w:num>
  <w:num w:numId="15">
    <w:abstractNumId w:val="27"/>
  </w:num>
  <w:num w:numId="16">
    <w:abstractNumId w:val="35"/>
  </w:num>
  <w:num w:numId="17">
    <w:abstractNumId w:val="16"/>
  </w:num>
  <w:num w:numId="18">
    <w:abstractNumId w:val="15"/>
  </w:num>
  <w:num w:numId="19">
    <w:abstractNumId w:val="30"/>
  </w:num>
  <w:num w:numId="20">
    <w:abstractNumId w:val="22"/>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33"/>
  </w:num>
  <w:num w:numId="24">
    <w:abstractNumId w:val="26"/>
  </w:num>
  <w:num w:numId="25">
    <w:abstractNumId w:val="32"/>
  </w:num>
  <w:num w:numId="26">
    <w:abstractNumId w:val="12"/>
  </w:num>
  <w:num w:numId="27">
    <w:abstractNumId w:val="31"/>
  </w:num>
  <w:num w:numId="28">
    <w:abstractNumId w:val="18"/>
  </w:num>
  <w:num w:numId="29">
    <w:abstractNumId w:val="24"/>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4"/>
  </w:num>
  <w:num w:numId="42">
    <w:abstractNumId w:val="23"/>
  </w:num>
  <w:num w:numId="43">
    <w:abstractNumId w:val="20"/>
  </w:num>
  <w:num w:numId="44">
    <w:abstractNumId w:val="19"/>
  </w:num>
  <w:num w:numId="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17F0A"/>
    <w:rsid w:val="00042E13"/>
    <w:rsid w:val="00046C36"/>
    <w:rsid w:val="0006378D"/>
    <w:rsid w:val="00083DE0"/>
    <w:rsid w:val="00097690"/>
    <w:rsid w:val="000A0C2F"/>
    <w:rsid w:val="000A168B"/>
    <w:rsid w:val="000B2584"/>
    <w:rsid w:val="000D2BDE"/>
    <w:rsid w:val="00104BB0"/>
    <w:rsid w:val="0010794E"/>
    <w:rsid w:val="00113F26"/>
    <w:rsid w:val="00123C94"/>
    <w:rsid w:val="0013354F"/>
    <w:rsid w:val="001337CE"/>
    <w:rsid w:val="00143F2E"/>
    <w:rsid w:val="00144E72"/>
    <w:rsid w:val="00155DA0"/>
    <w:rsid w:val="001768FF"/>
    <w:rsid w:val="001A60B1"/>
    <w:rsid w:val="001B12BF"/>
    <w:rsid w:val="001B2686"/>
    <w:rsid w:val="001B36B1"/>
    <w:rsid w:val="001D7A53"/>
    <w:rsid w:val="001E7B7A"/>
    <w:rsid w:val="001F4C5C"/>
    <w:rsid w:val="00204478"/>
    <w:rsid w:val="00214E2E"/>
    <w:rsid w:val="00216141"/>
    <w:rsid w:val="00217186"/>
    <w:rsid w:val="002434A1"/>
    <w:rsid w:val="00263943"/>
    <w:rsid w:val="00263990"/>
    <w:rsid w:val="00265908"/>
    <w:rsid w:val="00267B35"/>
    <w:rsid w:val="002A1F50"/>
    <w:rsid w:val="002C105B"/>
    <w:rsid w:val="002C30AD"/>
    <w:rsid w:val="002E1F95"/>
    <w:rsid w:val="002F1A23"/>
    <w:rsid w:val="002F7910"/>
    <w:rsid w:val="00314F82"/>
    <w:rsid w:val="003427CE"/>
    <w:rsid w:val="00342BE1"/>
    <w:rsid w:val="003461E8"/>
    <w:rsid w:val="00360269"/>
    <w:rsid w:val="0037551B"/>
    <w:rsid w:val="00392DBA"/>
    <w:rsid w:val="003A6521"/>
    <w:rsid w:val="003C3322"/>
    <w:rsid w:val="003C68C2"/>
    <w:rsid w:val="003D1EBF"/>
    <w:rsid w:val="003D4CAE"/>
    <w:rsid w:val="003F26BD"/>
    <w:rsid w:val="003F52AD"/>
    <w:rsid w:val="004312BE"/>
    <w:rsid w:val="0043144F"/>
    <w:rsid w:val="00431BFA"/>
    <w:rsid w:val="004353CF"/>
    <w:rsid w:val="00451927"/>
    <w:rsid w:val="004631BC"/>
    <w:rsid w:val="00464A65"/>
    <w:rsid w:val="00484761"/>
    <w:rsid w:val="00484DD5"/>
    <w:rsid w:val="00492F40"/>
    <w:rsid w:val="004A5ED5"/>
    <w:rsid w:val="004B558A"/>
    <w:rsid w:val="004C1E16"/>
    <w:rsid w:val="004C2543"/>
    <w:rsid w:val="004D15CA"/>
    <w:rsid w:val="004E3E4C"/>
    <w:rsid w:val="004F23A0"/>
    <w:rsid w:val="005003E3"/>
    <w:rsid w:val="00503E3F"/>
    <w:rsid w:val="005052CD"/>
    <w:rsid w:val="00535307"/>
    <w:rsid w:val="00547C9A"/>
    <w:rsid w:val="00550A26"/>
    <w:rsid w:val="00550BF5"/>
    <w:rsid w:val="00554D83"/>
    <w:rsid w:val="00567A70"/>
    <w:rsid w:val="005A2A15"/>
    <w:rsid w:val="005B03E9"/>
    <w:rsid w:val="005C6EA6"/>
    <w:rsid w:val="005D10D5"/>
    <w:rsid w:val="005D1B15"/>
    <w:rsid w:val="005D2824"/>
    <w:rsid w:val="005D4F1A"/>
    <w:rsid w:val="005D6F5D"/>
    <w:rsid w:val="005D72BB"/>
    <w:rsid w:val="005E692F"/>
    <w:rsid w:val="0061161C"/>
    <w:rsid w:val="0062114B"/>
    <w:rsid w:val="00623698"/>
    <w:rsid w:val="00625E96"/>
    <w:rsid w:val="00626975"/>
    <w:rsid w:val="00647C09"/>
    <w:rsid w:val="00651F2C"/>
    <w:rsid w:val="00673BEB"/>
    <w:rsid w:val="00677C22"/>
    <w:rsid w:val="00685D0E"/>
    <w:rsid w:val="00693D5D"/>
    <w:rsid w:val="006B7F03"/>
    <w:rsid w:val="006C2196"/>
    <w:rsid w:val="006C7307"/>
    <w:rsid w:val="006D1450"/>
    <w:rsid w:val="006E7790"/>
    <w:rsid w:val="006F0FA4"/>
    <w:rsid w:val="006F379C"/>
    <w:rsid w:val="00707062"/>
    <w:rsid w:val="00721868"/>
    <w:rsid w:val="00725B45"/>
    <w:rsid w:val="00735879"/>
    <w:rsid w:val="00740F7B"/>
    <w:rsid w:val="00742AF3"/>
    <w:rsid w:val="0075019A"/>
    <w:rsid w:val="00751FCE"/>
    <w:rsid w:val="007530A3"/>
    <w:rsid w:val="0076355A"/>
    <w:rsid w:val="00766732"/>
    <w:rsid w:val="007707AB"/>
    <w:rsid w:val="007711D2"/>
    <w:rsid w:val="007A7D60"/>
    <w:rsid w:val="007C4336"/>
    <w:rsid w:val="007E52DB"/>
    <w:rsid w:val="007F7AA6"/>
    <w:rsid w:val="00812D7E"/>
    <w:rsid w:val="0081663F"/>
    <w:rsid w:val="0082009A"/>
    <w:rsid w:val="00823624"/>
    <w:rsid w:val="00827CA1"/>
    <w:rsid w:val="008333B8"/>
    <w:rsid w:val="00837E47"/>
    <w:rsid w:val="008518FE"/>
    <w:rsid w:val="0085659C"/>
    <w:rsid w:val="00864212"/>
    <w:rsid w:val="008708BE"/>
    <w:rsid w:val="00872026"/>
    <w:rsid w:val="0087792E"/>
    <w:rsid w:val="00883EAF"/>
    <w:rsid w:val="00885258"/>
    <w:rsid w:val="008A30C3"/>
    <w:rsid w:val="008A3C23"/>
    <w:rsid w:val="008C49CC"/>
    <w:rsid w:val="008D69E9"/>
    <w:rsid w:val="008E0645"/>
    <w:rsid w:val="008F0B1D"/>
    <w:rsid w:val="008F594A"/>
    <w:rsid w:val="00904C7E"/>
    <w:rsid w:val="0091035B"/>
    <w:rsid w:val="00975CA2"/>
    <w:rsid w:val="009A1F6E"/>
    <w:rsid w:val="009C7D17"/>
    <w:rsid w:val="009E484E"/>
    <w:rsid w:val="009E52D0"/>
    <w:rsid w:val="009F38C6"/>
    <w:rsid w:val="009F40FB"/>
    <w:rsid w:val="009F4B45"/>
    <w:rsid w:val="00A22FCB"/>
    <w:rsid w:val="00A258E1"/>
    <w:rsid w:val="00A25B3B"/>
    <w:rsid w:val="00A40127"/>
    <w:rsid w:val="00A472F1"/>
    <w:rsid w:val="00A5237D"/>
    <w:rsid w:val="00A554A3"/>
    <w:rsid w:val="00A758EA"/>
    <w:rsid w:val="00A80449"/>
    <w:rsid w:val="00A91937"/>
    <w:rsid w:val="00A9434E"/>
    <w:rsid w:val="00A95C50"/>
    <w:rsid w:val="00AB1914"/>
    <w:rsid w:val="00AB79A6"/>
    <w:rsid w:val="00AC4850"/>
    <w:rsid w:val="00AD37A9"/>
    <w:rsid w:val="00AE1E1C"/>
    <w:rsid w:val="00AE3209"/>
    <w:rsid w:val="00B16DB5"/>
    <w:rsid w:val="00B359CE"/>
    <w:rsid w:val="00B4702B"/>
    <w:rsid w:val="00B47B59"/>
    <w:rsid w:val="00B53F81"/>
    <w:rsid w:val="00B56C2B"/>
    <w:rsid w:val="00B65BD3"/>
    <w:rsid w:val="00B70469"/>
    <w:rsid w:val="00B72D32"/>
    <w:rsid w:val="00B72DD8"/>
    <w:rsid w:val="00B72E09"/>
    <w:rsid w:val="00B90D24"/>
    <w:rsid w:val="00BC6776"/>
    <w:rsid w:val="00BE19BD"/>
    <w:rsid w:val="00BF0C69"/>
    <w:rsid w:val="00BF629B"/>
    <w:rsid w:val="00BF655C"/>
    <w:rsid w:val="00C04A43"/>
    <w:rsid w:val="00C075EF"/>
    <w:rsid w:val="00C11E83"/>
    <w:rsid w:val="00C2378A"/>
    <w:rsid w:val="00C25268"/>
    <w:rsid w:val="00C378A1"/>
    <w:rsid w:val="00C4683A"/>
    <w:rsid w:val="00C621D6"/>
    <w:rsid w:val="00C75907"/>
    <w:rsid w:val="00C82D86"/>
    <w:rsid w:val="00C83F6F"/>
    <w:rsid w:val="00C907C9"/>
    <w:rsid w:val="00C91967"/>
    <w:rsid w:val="00CB4B8D"/>
    <w:rsid w:val="00CC0DDA"/>
    <w:rsid w:val="00CC31DF"/>
    <w:rsid w:val="00CD684F"/>
    <w:rsid w:val="00CE1967"/>
    <w:rsid w:val="00CF3780"/>
    <w:rsid w:val="00D04A31"/>
    <w:rsid w:val="00D06623"/>
    <w:rsid w:val="00D14C6B"/>
    <w:rsid w:val="00D5536F"/>
    <w:rsid w:val="00D56935"/>
    <w:rsid w:val="00D6140F"/>
    <w:rsid w:val="00D716BA"/>
    <w:rsid w:val="00D758C6"/>
    <w:rsid w:val="00D7612F"/>
    <w:rsid w:val="00D90C10"/>
    <w:rsid w:val="00D92E96"/>
    <w:rsid w:val="00DA258C"/>
    <w:rsid w:val="00DA4345"/>
    <w:rsid w:val="00DB187C"/>
    <w:rsid w:val="00DD5100"/>
    <w:rsid w:val="00DD6681"/>
    <w:rsid w:val="00DE07FA"/>
    <w:rsid w:val="00DE20DB"/>
    <w:rsid w:val="00DE7EA4"/>
    <w:rsid w:val="00DF2DDE"/>
    <w:rsid w:val="00DF77C8"/>
    <w:rsid w:val="00E01667"/>
    <w:rsid w:val="00E20D31"/>
    <w:rsid w:val="00E32030"/>
    <w:rsid w:val="00E36209"/>
    <w:rsid w:val="00E37AF9"/>
    <w:rsid w:val="00E420BB"/>
    <w:rsid w:val="00E50DF6"/>
    <w:rsid w:val="00E6336D"/>
    <w:rsid w:val="00E6366C"/>
    <w:rsid w:val="00E83618"/>
    <w:rsid w:val="00E853EC"/>
    <w:rsid w:val="00E965C5"/>
    <w:rsid w:val="00E96A3A"/>
    <w:rsid w:val="00E97402"/>
    <w:rsid w:val="00E97B99"/>
    <w:rsid w:val="00EA1224"/>
    <w:rsid w:val="00EB2E9D"/>
    <w:rsid w:val="00EC012E"/>
    <w:rsid w:val="00EC2947"/>
    <w:rsid w:val="00ED1E14"/>
    <w:rsid w:val="00EE6FFC"/>
    <w:rsid w:val="00EF10AC"/>
    <w:rsid w:val="00EF4701"/>
    <w:rsid w:val="00EF564E"/>
    <w:rsid w:val="00F22198"/>
    <w:rsid w:val="00F33D49"/>
    <w:rsid w:val="00F3481E"/>
    <w:rsid w:val="00F46219"/>
    <w:rsid w:val="00F577F6"/>
    <w:rsid w:val="00F65266"/>
    <w:rsid w:val="00F751E1"/>
    <w:rsid w:val="00F932B6"/>
    <w:rsid w:val="00F95A6F"/>
    <w:rsid w:val="00FB509F"/>
    <w:rsid w:val="00FC0B7B"/>
    <w:rsid w:val="00FD0789"/>
    <w:rsid w:val="00FD347F"/>
    <w:rsid w:val="00FE1980"/>
    <w:rsid w:val="00FE2651"/>
    <w:rsid w:val="00FE386E"/>
    <w:rsid w:val="00FF16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EA5420"/>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character" w:styleId="UnresolvedMention">
    <w:name w:val="Unresolved Mention"/>
    <w:basedOn w:val="DefaultParagraphFont"/>
    <w:uiPriority w:val="99"/>
    <w:semiHidden/>
    <w:unhideWhenUsed/>
    <w:rsid w:val="00B90D24"/>
    <w:rPr>
      <w:color w:val="605E5C"/>
      <w:shd w:val="clear" w:color="auto" w:fill="E1DFDD"/>
    </w:rPr>
  </w:style>
  <w:style w:type="character" w:customStyle="1" w:styleId="HeaderChar">
    <w:name w:val="Header Char"/>
    <w:basedOn w:val="DefaultParagraphFont"/>
    <w:link w:val="Header"/>
    <w:uiPriority w:val="99"/>
    <w:rsid w:val="00F462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F25F8C-C8E6-4F74-A3E6-F7B702618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Template>
  <TotalTime>2</TotalTime>
  <Pages>6</Pages>
  <Words>2280</Words>
  <Characters>12998</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15248</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Shweta Pathak</cp:lastModifiedBy>
  <cp:revision>3</cp:revision>
  <cp:lastPrinted>2019-04-27T01:48:00Z</cp:lastPrinted>
  <dcterms:created xsi:type="dcterms:W3CDTF">2019-04-27T01:59:00Z</dcterms:created>
  <dcterms:modified xsi:type="dcterms:W3CDTF">2019-04-27T02:02:00Z</dcterms:modified>
</cp:coreProperties>
</file>